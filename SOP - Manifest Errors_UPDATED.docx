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  <w:sz w:val="20"/>
          <w:lang w:eastAsia="en-US"/>
        </w:rPr>
        <w:id w:val="-2124988274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b/>
          <w:caps w:val="0"/>
          <w:sz w:val="24"/>
          <w:szCs w:val="24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7992"/>
          </w:tblGrid>
          <w:tr w:rsidR="001A0A60" w14:paraId="49275956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0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14:paraId="0B514DEE" w14:textId="77777777" w:rsidR="001A0A60" w:rsidRDefault="00582C80" w:rsidP="00582C8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CApgemini</w:t>
                    </w:r>
                  </w:p>
                </w:tc>
              </w:sdtContent>
            </w:sdt>
          </w:tr>
          <w:tr w:rsidR="001A0A60" w14:paraId="26C43BD0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59B02BA" w14:textId="77777777" w:rsidR="001A0A60" w:rsidRDefault="00752211" w:rsidP="0075221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Manifest Errors</w:t>
                    </w:r>
                  </w:p>
                </w:tc>
              </w:sdtContent>
            </w:sdt>
          </w:tr>
          <w:tr w:rsidR="001A0A60" w14:paraId="5787C471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513774C7" w14:textId="77777777" w:rsidR="001A0A60" w:rsidRDefault="001A0A60" w:rsidP="00007FDD">
                <w:pPr>
                  <w:pStyle w:val="NoSpacing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1A0A60" w14:paraId="14958AA1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E880E34" w14:textId="77777777" w:rsidR="001A0A60" w:rsidRDefault="001A0A60">
                <w:pPr>
                  <w:pStyle w:val="NoSpacing"/>
                  <w:jc w:val="center"/>
                </w:pPr>
              </w:p>
            </w:tc>
          </w:tr>
          <w:tr w:rsidR="00B12E2C" w14:paraId="3A0F6090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tbl>
                <w:tblPr>
                  <w:tblW w:w="6348" w:type="dxa"/>
                  <w:tblInd w:w="705" w:type="dxa"/>
                  <w:tbl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  <w:insideH w:val="single" w:sz="4" w:space="0" w:color="auto"/>
                    <w:insideV w:val="single" w:sz="4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1643"/>
                  <w:gridCol w:w="4705"/>
                </w:tblGrid>
                <w:tr w:rsidR="00B12E2C" w:rsidRPr="00594671" w14:paraId="1DBBD714" w14:textId="77777777" w:rsidTr="001830CF">
                  <w:trPr>
                    <w:trHeight w:val="404"/>
                  </w:trPr>
                  <w:tc>
                    <w:tcPr>
                      <w:tcW w:w="1643" w:type="dxa"/>
                      <w:shd w:val="clear" w:color="000000" w:fill="C0C0C0"/>
                      <w:noWrap/>
                      <w:vAlign w:val="center"/>
                      <w:hideMark/>
                    </w:tcPr>
                    <w:p w14:paraId="47F3FCA2" w14:textId="77777777" w:rsidR="00B12E2C" w:rsidRPr="00594671" w:rsidRDefault="00B12E2C" w:rsidP="00B12E2C">
                      <w:r w:rsidRPr="00594671">
                        <w:t>Project Code</w:t>
                      </w:r>
                    </w:p>
                  </w:tc>
                  <w:tc>
                    <w:tcPr>
                      <w:tcW w:w="4705" w:type="dxa"/>
                      <w:shd w:val="clear" w:color="000000" w:fill="FFFFFF"/>
                      <w:noWrap/>
                      <w:vAlign w:val="center"/>
                    </w:tcPr>
                    <w:p w14:paraId="762FAAE4" w14:textId="53A2FAF6" w:rsidR="00B12E2C" w:rsidRPr="00594671" w:rsidRDefault="00F81129" w:rsidP="00B12E2C">
                      <w:r w:rsidRPr="002A71E2">
                        <w:rPr>
                          <w:rFonts w:cs="Arial"/>
                        </w:rPr>
                        <w:t>1004</w:t>
                      </w:r>
                      <w:bookmarkStart w:id="0" w:name="_GoBack"/>
                      <w:bookmarkEnd w:id="0"/>
                      <w:r w:rsidRPr="002A71E2">
                        <w:rPr>
                          <w:rFonts w:cs="Arial"/>
                        </w:rPr>
                        <w:t>88466</w:t>
                      </w:r>
                    </w:p>
                  </w:tc>
                </w:tr>
                <w:tr w:rsidR="00B12E2C" w:rsidRPr="00594671" w14:paraId="0FD42521" w14:textId="77777777" w:rsidTr="001830CF">
                  <w:trPr>
                    <w:trHeight w:val="404"/>
                  </w:trPr>
                  <w:tc>
                    <w:tcPr>
                      <w:tcW w:w="1643" w:type="dxa"/>
                      <w:shd w:val="clear" w:color="000000" w:fill="C0C0C0"/>
                      <w:noWrap/>
                      <w:vAlign w:val="center"/>
                      <w:hideMark/>
                    </w:tcPr>
                    <w:p w14:paraId="4A36E39F" w14:textId="77777777" w:rsidR="00B12E2C" w:rsidRPr="00594671" w:rsidRDefault="00B12E2C" w:rsidP="00B12E2C">
                      <w:r w:rsidRPr="00594671">
                        <w:t>Project Name</w:t>
                      </w:r>
                    </w:p>
                  </w:tc>
                  <w:tc>
                    <w:tcPr>
                      <w:tcW w:w="4705" w:type="dxa"/>
                      <w:shd w:val="clear" w:color="000000" w:fill="FFFFFF"/>
                      <w:noWrap/>
                      <w:vAlign w:val="center"/>
                    </w:tcPr>
                    <w:p w14:paraId="36C71DEF" w14:textId="63206403" w:rsidR="00B12E2C" w:rsidRPr="00594671" w:rsidRDefault="00F81129" w:rsidP="00B12E2C">
                      <w:r>
                        <w:rPr>
                          <w:rFonts w:cs="Arial"/>
                        </w:rPr>
                        <w:t>Carter’s Managed Services</w:t>
                      </w:r>
                    </w:p>
                  </w:tc>
                </w:tr>
              </w:tbl>
              <w:p w14:paraId="58A12B85" w14:textId="77777777" w:rsidR="00B12E2C" w:rsidRDefault="00B12E2C" w:rsidP="00B12E2C">
                <w:pPr>
                  <w:pStyle w:val="NoSpacing"/>
                </w:pPr>
              </w:p>
            </w:tc>
          </w:tr>
          <w:tr w:rsidR="00B12E2C" w14:paraId="10E82B88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tbl>
                <w:tblPr>
                  <w:tblW w:w="6352" w:type="dxa"/>
                  <w:tblInd w:w="705" w:type="dxa"/>
                  <w:tblLook w:val="04A0" w:firstRow="1" w:lastRow="0" w:firstColumn="1" w:lastColumn="0" w:noHBand="0" w:noVBand="1"/>
                </w:tblPr>
                <w:tblGrid>
                  <w:gridCol w:w="1780"/>
                  <w:gridCol w:w="2630"/>
                  <w:gridCol w:w="1942"/>
                </w:tblGrid>
                <w:tr w:rsidR="00B12E2C" w:rsidRPr="00594671" w14:paraId="2B2175C1" w14:textId="77777777" w:rsidTr="001830CF">
                  <w:trPr>
                    <w:trHeight w:val="333"/>
                  </w:trPr>
                  <w:tc>
                    <w:tcPr>
                      <w:tcW w:w="1780" w:type="dxa"/>
                      <w:tc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C0C0C0"/>
                      <w:noWrap/>
                      <w:vAlign w:val="center"/>
                      <w:hideMark/>
                    </w:tcPr>
                    <w:p w14:paraId="7AF84695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Prepared/Modified by</w:t>
                      </w:r>
                    </w:p>
                  </w:tc>
                  <w:tc>
                    <w:tcPr>
                      <w:tcW w:w="2630" w:type="dxa"/>
                      <w:tcBorders>
                        <w:top w:val="single" w:sz="4" w:space="0" w:color="auto"/>
                        <w:left w:val="nil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C0C0C0"/>
                      <w:noWrap/>
                      <w:vAlign w:val="center"/>
                      <w:hideMark/>
                    </w:tcPr>
                    <w:p w14:paraId="21B8ACE7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Role</w:t>
                      </w:r>
                    </w:p>
                  </w:tc>
                  <w:tc>
                    <w:tcPr>
                      <w:tcW w:w="1942" w:type="dxa"/>
                      <w:tcBorders>
                        <w:top w:val="single" w:sz="4" w:space="0" w:color="auto"/>
                        <w:left w:val="nil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C0C0C0"/>
                      <w:noWrap/>
                      <w:vAlign w:val="center"/>
                      <w:hideMark/>
                    </w:tcPr>
                    <w:p w14:paraId="44CDED9D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Date of Preparation</w:t>
                      </w:r>
                    </w:p>
                  </w:tc>
                </w:tr>
                <w:tr w:rsidR="00B12E2C" w:rsidRPr="00594671" w14:paraId="0E23A948" w14:textId="77777777" w:rsidTr="001830CF">
                  <w:trPr>
                    <w:trHeight w:val="333"/>
                  </w:trPr>
                  <w:tc>
                    <w:tcPr>
                      <w:tcW w:w="1780" w:type="dxa"/>
                      <w:tcBorders>
                        <w:top w:val="nil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shd w:val="clear" w:color="auto" w:fill="auto"/>
                      <w:noWrap/>
                      <w:vAlign w:val="bottom"/>
                    </w:tcPr>
                    <w:p w14:paraId="3DAF3F29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proofErr w:type="spellStart"/>
                      <w:r>
                        <w:t>HussainBasha</w:t>
                      </w:r>
                      <w:proofErr w:type="spellEnd"/>
                      <w:r>
                        <w:t xml:space="preserve"> Pathan</w:t>
                      </w:r>
                    </w:p>
                  </w:tc>
                  <w:tc>
                    <w:tcPr>
                      <w:tcW w:w="2630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  <w:shd w:val="clear" w:color="auto" w:fill="auto"/>
                      <w:noWrap/>
                      <w:vAlign w:val="bottom"/>
                    </w:tcPr>
                    <w:p w14:paraId="0716DDC4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Team Member</w:t>
                      </w:r>
                    </w:p>
                  </w:tc>
                  <w:tc>
                    <w:tcPr>
                      <w:tcW w:w="1942" w:type="dxa"/>
                      <w:tcBorders>
                        <w:top w:val="nil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FFFFFF"/>
                      <w:noWrap/>
                      <w:vAlign w:val="center"/>
                    </w:tcPr>
                    <w:p w14:paraId="134661D3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>
                        <w:rPr>
                          <w:lang w:eastAsia="en-IN"/>
                        </w:rPr>
                        <w:t>12/27/2016</w:t>
                      </w:r>
                    </w:p>
                  </w:tc>
                </w:tr>
                <w:tr w:rsidR="00B12E2C" w:rsidRPr="00594671" w14:paraId="0FD80B7F" w14:textId="77777777" w:rsidTr="001830CF">
                  <w:trPr>
                    <w:trHeight w:val="333"/>
                  </w:trPr>
                  <w:tc>
                    <w:tcPr>
                      <w:tcW w:w="1780" w:type="dxa"/>
                      <w:tcBorders>
                        <w:top w:val="nil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C0C0C0"/>
                      <w:noWrap/>
                      <w:vAlign w:val="center"/>
                      <w:hideMark/>
                    </w:tcPr>
                    <w:p w14:paraId="0921E987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Reviewed by</w:t>
                      </w:r>
                    </w:p>
                  </w:tc>
                  <w:tc>
                    <w:tcPr>
                      <w:tcW w:w="2630" w:type="dxa"/>
                      <w:tcBorders>
                        <w:top w:val="single" w:sz="4" w:space="0" w:color="auto"/>
                        <w:left w:val="nil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C0C0C0"/>
                      <w:noWrap/>
                      <w:vAlign w:val="center"/>
                      <w:hideMark/>
                    </w:tcPr>
                    <w:p w14:paraId="7508A69F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Role</w:t>
                      </w:r>
                    </w:p>
                  </w:tc>
                  <w:tc>
                    <w:tcPr>
                      <w:tcW w:w="1942" w:type="dxa"/>
                      <w:tcBorders>
                        <w:top w:val="nil"/>
                        <w:left w:val="nil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C0C0C0"/>
                      <w:noWrap/>
                      <w:vAlign w:val="center"/>
                      <w:hideMark/>
                    </w:tcPr>
                    <w:p w14:paraId="67ED2602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Date of Review</w:t>
                      </w:r>
                    </w:p>
                  </w:tc>
                </w:tr>
                <w:tr w:rsidR="00B12E2C" w:rsidRPr="00594671" w14:paraId="51ED9EDC" w14:textId="77777777" w:rsidTr="001830CF">
                  <w:trPr>
                    <w:trHeight w:val="333"/>
                  </w:trPr>
                  <w:tc>
                    <w:tcPr>
                      <w:tcW w:w="1780" w:type="dxa"/>
                      <w:tcBorders>
                        <w:top w:val="nil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shd w:val="clear" w:color="auto" w:fill="auto"/>
                      <w:noWrap/>
                      <w:vAlign w:val="bottom"/>
                    </w:tcPr>
                    <w:p w14:paraId="6E3DC8C5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Rakesh Kumar</w:t>
                      </w:r>
                    </w:p>
                  </w:tc>
                  <w:tc>
                    <w:tcPr>
                      <w:tcW w:w="2630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  <w:shd w:val="clear" w:color="auto" w:fill="auto"/>
                      <w:noWrap/>
                      <w:vAlign w:val="bottom"/>
                    </w:tcPr>
                    <w:p w14:paraId="534C3243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Team lead</w:t>
                      </w:r>
                    </w:p>
                  </w:tc>
                  <w:tc>
                    <w:tcPr>
                      <w:tcW w:w="1942" w:type="dxa"/>
                      <w:tcBorders>
                        <w:top w:val="nil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FFFFFF"/>
                      <w:noWrap/>
                      <w:vAlign w:val="center"/>
                    </w:tcPr>
                    <w:p w14:paraId="2D31288E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</w:p>
                  </w:tc>
                </w:tr>
                <w:tr w:rsidR="00B12E2C" w:rsidRPr="00594671" w14:paraId="180FDCBC" w14:textId="77777777" w:rsidTr="001830CF">
                  <w:trPr>
                    <w:trHeight w:val="333"/>
                  </w:trPr>
                  <w:tc>
                    <w:tcPr>
                      <w:tcW w:w="1780" w:type="dxa"/>
                      <w:tcBorders>
                        <w:top w:val="nil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C0C0C0"/>
                      <w:noWrap/>
                      <w:vAlign w:val="center"/>
                      <w:hideMark/>
                    </w:tcPr>
                    <w:p w14:paraId="23F43E82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Approved by</w:t>
                      </w:r>
                    </w:p>
                  </w:tc>
                  <w:tc>
                    <w:tcPr>
                      <w:tcW w:w="2630" w:type="dxa"/>
                      <w:tcBorders>
                        <w:top w:val="single" w:sz="4" w:space="0" w:color="auto"/>
                        <w:left w:val="nil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C0C0C0"/>
                      <w:noWrap/>
                      <w:vAlign w:val="center"/>
                      <w:hideMark/>
                    </w:tcPr>
                    <w:p w14:paraId="6C0EB9DF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Role</w:t>
                      </w:r>
                    </w:p>
                  </w:tc>
                  <w:tc>
                    <w:tcPr>
                      <w:tcW w:w="1942" w:type="dxa"/>
                      <w:tcBorders>
                        <w:top w:val="nil"/>
                        <w:left w:val="nil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C0C0C0"/>
                      <w:noWrap/>
                      <w:vAlign w:val="center"/>
                      <w:hideMark/>
                    </w:tcPr>
                    <w:p w14:paraId="0BFD8624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Date of Approval</w:t>
                      </w:r>
                    </w:p>
                  </w:tc>
                </w:tr>
                <w:tr w:rsidR="00B12E2C" w:rsidRPr="00594671" w14:paraId="30D18FDA" w14:textId="77777777" w:rsidTr="001830CF">
                  <w:trPr>
                    <w:trHeight w:val="333"/>
                  </w:trPr>
                  <w:tc>
                    <w:tcPr>
                      <w:tcW w:w="1780" w:type="dxa"/>
                      <w:tcBorders>
                        <w:top w:val="nil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shd w:val="clear" w:color="auto" w:fill="auto"/>
                      <w:noWrap/>
                      <w:vAlign w:val="bottom"/>
                    </w:tcPr>
                    <w:p w14:paraId="3393E0FA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Sabita Prasad</w:t>
                      </w:r>
                    </w:p>
                  </w:tc>
                  <w:tc>
                    <w:tcPr>
                      <w:tcW w:w="2630" w:type="dxa"/>
                      <w:tcBorders>
                        <w:top w:val="nil"/>
                        <w:left w:val="nil"/>
                        <w:bottom w:val="single" w:sz="4" w:space="0" w:color="auto"/>
                        <w:right w:val="single" w:sz="4" w:space="0" w:color="auto"/>
                      </w:tcBorders>
                      <w:shd w:val="clear" w:color="auto" w:fill="auto"/>
                      <w:noWrap/>
                      <w:vAlign w:val="bottom"/>
                    </w:tcPr>
                    <w:p w14:paraId="4B2AB800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Project Lead</w:t>
                      </w:r>
                    </w:p>
                  </w:tc>
                  <w:tc>
                    <w:tcPr>
                      <w:tcW w:w="1942" w:type="dxa"/>
                      <w:tcBorders>
                        <w:top w:val="nil"/>
                        <w:left w:val="nil"/>
                        <w:bottom w:val="single" w:sz="4" w:space="0" w:color="auto"/>
                        <w:right w:val="single" w:sz="4" w:space="0" w:color="auto"/>
                      </w:tcBorders>
                      <w:shd w:val="clear" w:color="auto" w:fill="auto"/>
                      <w:noWrap/>
                      <w:vAlign w:val="bottom"/>
                    </w:tcPr>
                    <w:p w14:paraId="40E1C865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</w:p>
                  </w:tc>
                </w:tr>
                <w:tr w:rsidR="00B12E2C" w:rsidRPr="00594671" w14:paraId="444907D5" w14:textId="77777777" w:rsidTr="001830CF">
                  <w:trPr>
                    <w:trHeight w:val="580"/>
                  </w:trPr>
                  <w:tc>
                    <w:tcPr>
                      <w:tcW w:w="1780" w:type="dxa"/>
                      <w:tcBorders>
                        <w:top w:val="nil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C0C0C0"/>
                      <w:noWrap/>
                      <w:vAlign w:val="center"/>
                      <w:hideMark/>
                    </w:tcPr>
                    <w:p w14:paraId="72886AC5" w14:textId="77777777" w:rsidR="00B12E2C" w:rsidRPr="00594671" w:rsidRDefault="00B12E2C" w:rsidP="00B12E2C">
                      <w:pPr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Circulation List</w:t>
                      </w:r>
                    </w:p>
                  </w:tc>
                  <w:tc>
                    <w:tcPr>
                      <w:tcW w:w="2630" w:type="dxa"/>
                      <w:tcBorders>
                        <w:top w:val="nil"/>
                        <w:left w:val="nil"/>
                        <w:bottom w:val="single" w:sz="4" w:space="0" w:color="auto"/>
                        <w:right w:val="single" w:sz="4" w:space="0" w:color="auto"/>
                      </w:tcBorders>
                      <w:shd w:val="clear" w:color="auto" w:fill="auto"/>
                      <w:noWrap/>
                      <w:vAlign w:val="center"/>
                      <w:hideMark/>
                    </w:tcPr>
                    <w:p w14:paraId="7674F9D4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WMS Team</w:t>
                      </w:r>
                    </w:p>
                  </w:tc>
                  <w:tc>
                    <w:tcPr>
                      <w:tcW w:w="1942" w:type="dxa"/>
                      <w:tcBorders>
                        <w:top w:val="nil"/>
                        <w:left w:val="nil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C0C0C0"/>
                      <w:vAlign w:val="center"/>
                      <w:hideMark/>
                    </w:tcPr>
                    <w:p w14:paraId="00A13A5F" w14:textId="77777777" w:rsidR="00B12E2C" w:rsidRPr="00594671" w:rsidRDefault="00B12E2C" w:rsidP="00B12E2C">
                      <w:pPr>
                        <w:rPr>
                          <w:lang w:eastAsia="en-IN"/>
                        </w:rPr>
                      </w:pPr>
                    </w:p>
                  </w:tc>
                </w:tr>
                <w:tr w:rsidR="00B12E2C" w:rsidRPr="00594671" w14:paraId="22F2A14E" w14:textId="77777777" w:rsidTr="001830CF">
                  <w:trPr>
                    <w:trHeight w:val="333"/>
                  </w:trPr>
                  <w:tc>
                    <w:tcPr>
                      <w:tcW w:w="1780" w:type="dxa"/>
                      <w:tcBorders>
                        <w:top w:val="nil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C0C0C0"/>
                      <w:noWrap/>
                      <w:vAlign w:val="center"/>
                      <w:hideMark/>
                    </w:tcPr>
                    <w:p w14:paraId="40BE4E7F" w14:textId="77777777" w:rsidR="00B12E2C" w:rsidRPr="00594671" w:rsidRDefault="00B12E2C" w:rsidP="00B12E2C">
                      <w:pPr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Version Number</w:t>
                      </w:r>
                    </w:p>
                  </w:tc>
                  <w:tc>
                    <w:tcPr>
                      <w:tcW w:w="2630" w:type="dxa"/>
                      <w:tcBorders>
                        <w:top w:val="nil"/>
                        <w:left w:val="nil"/>
                        <w:bottom w:val="single" w:sz="4" w:space="0" w:color="auto"/>
                        <w:right w:val="single" w:sz="4" w:space="0" w:color="auto"/>
                      </w:tcBorders>
                      <w:shd w:val="clear" w:color="auto" w:fill="auto"/>
                      <w:noWrap/>
                      <w:vAlign w:val="center"/>
                      <w:hideMark/>
                    </w:tcPr>
                    <w:p w14:paraId="5FD63474" w14:textId="77777777" w:rsidR="00B12E2C" w:rsidRPr="00594671" w:rsidRDefault="00B12E2C" w:rsidP="00B12E2C">
                      <w:pPr>
                        <w:jc w:val="center"/>
                        <w:rPr>
                          <w:lang w:eastAsia="en-IN"/>
                        </w:rPr>
                      </w:pPr>
                      <w:r w:rsidRPr="00594671">
                        <w:rPr>
                          <w:lang w:eastAsia="en-IN"/>
                        </w:rPr>
                        <w:t>1.0</w:t>
                      </w:r>
                    </w:p>
                  </w:tc>
                  <w:tc>
                    <w:tcPr>
                      <w:tcW w:w="1942" w:type="dxa"/>
                      <w:tcBorders>
                        <w:top w:val="nil"/>
                        <w:left w:val="nil"/>
                        <w:bottom w:val="single" w:sz="4" w:space="0" w:color="auto"/>
                        <w:right w:val="single" w:sz="4" w:space="0" w:color="auto"/>
                      </w:tcBorders>
                      <w:shd w:val="clear" w:color="000000" w:fill="C0C0C0"/>
                      <w:noWrap/>
                      <w:vAlign w:val="center"/>
                      <w:hideMark/>
                    </w:tcPr>
                    <w:p w14:paraId="37A72992" w14:textId="77777777" w:rsidR="00B12E2C" w:rsidRPr="00594671" w:rsidRDefault="00B12E2C" w:rsidP="00B12E2C">
                      <w:pPr>
                        <w:rPr>
                          <w:lang w:eastAsia="en-IN"/>
                        </w:rPr>
                      </w:pPr>
                    </w:p>
                  </w:tc>
                </w:tr>
              </w:tbl>
              <w:p w14:paraId="5122E9F4" w14:textId="77777777" w:rsidR="00B12E2C" w:rsidRDefault="00B12E2C" w:rsidP="00B12E2C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 xml:space="preserve">   </w:t>
                </w:r>
              </w:p>
              <w:p w14:paraId="43760D75" w14:textId="77777777" w:rsidR="00B12E2C" w:rsidRDefault="00B12E2C" w:rsidP="00B12E2C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  <w:p w14:paraId="22EF16D9" w14:textId="77777777" w:rsidR="00B12E2C" w:rsidRDefault="00B12E2C" w:rsidP="00B12E2C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  <w:p w14:paraId="494C5866" w14:textId="77777777" w:rsidR="00B12E2C" w:rsidRDefault="00B12E2C" w:rsidP="00B12E2C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35DAB827" w14:textId="77777777" w:rsidR="001A0A60" w:rsidRDefault="001A0A60"/>
        <w:p w14:paraId="22D78F67" w14:textId="77777777" w:rsidR="001A0A60" w:rsidRDefault="001A0A60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7992"/>
          </w:tblGrid>
          <w:tr w:rsidR="001A0A60" w14:paraId="573F2A92" w14:textId="77777777">
            <w:tc>
              <w:tcPr>
                <w:tcW w:w="5000" w:type="pct"/>
              </w:tcPr>
              <w:p w14:paraId="42A53716" w14:textId="77777777" w:rsidR="001A0A60" w:rsidRDefault="001A0A60" w:rsidP="001A0A60">
                <w:pPr>
                  <w:pStyle w:val="NoSpacing"/>
                </w:pPr>
              </w:p>
            </w:tc>
          </w:tr>
        </w:tbl>
        <w:p w14:paraId="2D510C3D" w14:textId="77777777" w:rsidR="001A0A60" w:rsidRDefault="001A0A60"/>
        <w:p w14:paraId="194F5AE7" w14:textId="77777777" w:rsidR="001A0A60" w:rsidRDefault="001A0A60">
          <w:pPr>
            <w:spacing w:after="200" w:line="276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br w:type="page"/>
          </w:r>
        </w:p>
      </w:sdtContent>
    </w:sdt>
    <w:p w14:paraId="145F021F" w14:textId="77777777" w:rsidR="00D118AA" w:rsidRDefault="00B633E4" w:rsidP="00B54103">
      <w:pPr>
        <w:rPr>
          <w:rFonts w:ascii="Times New Roman" w:hAnsi="Times New Roman" w:cs="Times New Roman"/>
          <w:sz w:val="24"/>
          <w:szCs w:val="24"/>
        </w:rPr>
      </w:pPr>
      <w:r w:rsidRPr="004B565F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39" behindDoc="0" locked="0" layoutInCell="0" allowOverlap="1" wp14:anchorId="582DC250" wp14:editId="6E845026">
                <wp:simplePos x="0" y="0"/>
                <wp:positionH relativeFrom="page">
                  <wp:align>inside</wp:align>
                </wp:positionH>
                <wp:positionV relativeFrom="page">
                  <wp:align>center</wp:align>
                </wp:positionV>
                <wp:extent cx="1796415" cy="9949815"/>
                <wp:effectExtent l="57150" t="38100" r="51435" b="51435"/>
                <wp:wrapSquare wrapText="bothSides"/>
                <wp:docPr id="701" name="Rectangl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6902" cy="9949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alpha val="87000"/>
                          </a:schemeClr>
                        </a:solidFill>
                        <a:effectLst/>
                        <a:scene3d>
                          <a:camera prst="orthographicFront"/>
                          <a:lightRig rig="threePt" dir="t"/>
                        </a:scene3d>
                        <a:sp3d/>
                      </wps:spPr>
                      <wps:txbx>
                        <w:txbxContent>
                          <w:p w14:paraId="42AE1ACD" w14:textId="77777777" w:rsidR="00B633E4" w:rsidRPr="00007FDD" w:rsidRDefault="00B633E4" w:rsidP="00B633E4">
                            <w:pPr>
                              <w:rPr>
                                <w:i/>
                                <w:iCs/>
                                <w:color w:val="1F497D" w:themeColor="text2"/>
                                <w:sz w:val="22"/>
                              </w:rPr>
                            </w:pPr>
                          </w:p>
                          <w:p w14:paraId="2C470656" w14:textId="77777777" w:rsidR="00B633E4" w:rsidRPr="00007FDD" w:rsidRDefault="00B633E4" w:rsidP="00B633E4">
                            <w:pPr>
                              <w:jc w:val="right"/>
                              <w:rPr>
                                <w:i/>
                                <w:iCs/>
                                <w:color w:val="1F497D" w:themeColor="text2"/>
                                <w:sz w:val="22"/>
                              </w:rPr>
                            </w:pPr>
                          </w:p>
                          <w:p w14:paraId="3BCADF3E" w14:textId="77777777" w:rsidR="00B633E4" w:rsidRPr="00007FDD" w:rsidRDefault="00B633E4" w:rsidP="00B633E4">
                            <w:pPr>
                              <w:jc w:val="right"/>
                              <w:rPr>
                                <w:i/>
                                <w:iCs/>
                                <w:color w:val="1F497D" w:themeColor="text2"/>
                                <w:sz w:val="22"/>
                              </w:rPr>
                            </w:pPr>
                          </w:p>
                          <w:p w14:paraId="70E32ABB" w14:textId="77777777" w:rsidR="00B633E4" w:rsidRPr="00007FDD" w:rsidRDefault="00B633E4" w:rsidP="00B633E4">
                            <w:pPr>
                              <w:jc w:val="right"/>
                              <w:rPr>
                                <w:i/>
                                <w:iCs/>
                                <w:color w:val="1F497D" w:themeColor="text2"/>
                                <w:sz w:val="22"/>
                              </w:rPr>
                            </w:pPr>
                          </w:p>
                          <w:p w14:paraId="55EB46A3" w14:textId="77777777" w:rsidR="00B633E4" w:rsidRPr="00007FDD" w:rsidRDefault="00B633E4" w:rsidP="00B633E4">
                            <w:pPr>
                              <w:jc w:val="right"/>
                              <w:rPr>
                                <w:b/>
                                <w:i/>
                                <w:iCs/>
                                <w:color w:val="1F497D" w:themeColor="text2"/>
                                <w:sz w:val="22"/>
                              </w:rPr>
                            </w:pPr>
                          </w:p>
                          <w:p w14:paraId="3E01BB0C" w14:textId="77777777" w:rsidR="00A952F0" w:rsidRPr="00007FDD" w:rsidRDefault="00B022E9" w:rsidP="00A26730">
                            <w:pPr>
                              <w:rPr>
                                <w:i/>
                                <w:iCs/>
                                <w:color w:val="1F497D" w:themeColor="text2"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color w:val="1F497D" w:themeColor="text2"/>
                                <w:sz w:val="22"/>
                              </w:rPr>
                              <w:t xml:space="preserve">       </w:t>
                            </w:r>
                            <w:r w:rsidR="00CD4918">
                              <w:rPr>
                                <w:b/>
                                <w:i/>
                                <w:iCs/>
                                <w:color w:val="1F497D" w:themeColor="text2"/>
                                <w:sz w:val="22"/>
                              </w:rPr>
                              <w:t>Manifest Errors</w:t>
                            </w:r>
                          </w:p>
                        </w:txbxContent>
                      </wps:txbx>
                      <wps:bodyPr rot="0" vert="horz" wrap="square" lIns="365760" tIns="91440" rIns="18288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2DC250" id="Rectangle 399" o:spid="_x0000_s1026" style="position:absolute;margin-left:0;margin-top:0;width:141.45pt;height:783.45pt;z-index:251658239;visibility:visible;mso-wrap-style:square;mso-width-percent:0;mso-height-percent:0;mso-wrap-distance-left:9pt;mso-wrap-distance-top:0;mso-wrap-distance-right:9pt;mso-wrap-distance-bottom:0;mso-position-horizontal:inside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" o:allowincell="f" fillcolor="#d8d8d8 [2732]" stroked="f">
                <v:fill opacity="57054f"/>
                <v:textbox inset="28.8pt,7.2pt,14.4pt,7.2pt">
                  <w:txbxContent>
                    <w:p w14:paraId="42AE1ACD" w14:textId="77777777" w:rsidR="00B633E4" w:rsidRPr="00007FDD" w:rsidRDefault="00B633E4" w:rsidP="00B633E4">
                      <w:pPr>
                        <w:rPr>
                          <w:i/>
                          <w:iCs/>
                          <w:color w:val="1F497D" w:themeColor="text2"/>
                          <w:sz w:val="22"/>
                        </w:rPr>
                      </w:pPr>
                    </w:p>
                    <w:p w14:paraId="2C470656" w14:textId="77777777" w:rsidR="00B633E4" w:rsidRPr="00007FDD" w:rsidRDefault="00B633E4" w:rsidP="00B633E4">
                      <w:pPr>
                        <w:jc w:val="right"/>
                        <w:rPr>
                          <w:i/>
                          <w:iCs/>
                          <w:color w:val="1F497D" w:themeColor="text2"/>
                          <w:sz w:val="22"/>
                        </w:rPr>
                      </w:pPr>
                    </w:p>
                    <w:p w14:paraId="3BCADF3E" w14:textId="77777777" w:rsidR="00B633E4" w:rsidRPr="00007FDD" w:rsidRDefault="00B633E4" w:rsidP="00B633E4">
                      <w:pPr>
                        <w:jc w:val="right"/>
                        <w:rPr>
                          <w:i/>
                          <w:iCs/>
                          <w:color w:val="1F497D" w:themeColor="text2"/>
                          <w:sz w:val="22"/>
                        </w:rPr>
                      </w:pPr>
                    </w:p>
                    <w:p w14:paraId="70E32ABB" w14:textId="77777777" w:rsidR="00B633E4" w:rsidRPr="00007FDD" w:rsidRDefault="00B633E4" w:rsidP="00B633E4">
                      <w:pPr>
                        <w:jc w:val="right"/>
                        <w:rPr>
                          <w:i/>
                          <w:iCs/>
                          <w:color w:val="1F497D" w:themeColor="text2"/>
                          <w:sz w:val="22"/>
                        </w:rPr>
                      </w:pPr>
                    </w:p>
                    <w:p w14:paraId="55EB46A3" w14:textId="77777777" w:rsidR="00B633E4" w:rsidRPr="00007FDD" w:rsidRDefault="00B633E4" w:rsidP="00B633E4">
                      <w:pPr>
                        <w:jc w:val="right"/>
                        <w:rPr>
                          <w:b/>
                          <w:i/>
                          <w:iCs/>
                          <w:color w:val="1F497D" w:themeColor="text2"/>
                          <w:sz w:val="22"/>
                        </w:rPr>
                      </w:pPr>
                    </w:p>
                    <w:p w14:paraId="3E01BB0C" w14:textId="77777777" w:rsidR="00A952F0" w:rsidRPr="00007FDD" w:rsidRDefault="00B022E9" w:rsidP="00A26730">
                      <w:pPr>
                        <w:rPr>
                          <w:i/>
                          <w:iCs/>
                          <w:color w:val="1F497D" w:themeColor="text2"/>
                          <w:sz w:val="22"/>
                        </w:rPr>
                      </w:pPr>
                      <w:r>
                        <w:rPr>
                          <w:b/>
                          <w:i/>
                          <w:iCs/>
                          <w:color w:val="1F497D" w:themeColor="text2"/>
                          <w:sz w:val="22"/>
                        </w:rPr>
                        <w:t xml:space="preserve">       </w:t>
                      </w:r>
                      <w:r w:rsidR="00CD4918">
                        <w:rPr>
                          <w:b/>
                          <w:i/>
                          <w:iCs/>
                          <w:color w:val="1F497D" w:themeColor="text2"/>
                          <w:sz w:val="22"/>
                        </w:rPr>
                        <w:t>Manifest Errors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1BE12D90" w14:textId="77777777" w:rsidR="00671969" w:rsidRPr="00CD4918" w:rsidRDefault="00992DA3" w:rsidP="00992DA3">
      <w:pPr>
        <w:rPr>
          <w:rFonts w:ascii="Times New Roman" w:hAnsi="Times New Roman" w:cs="Times New Roman"/>
          <w:sz w:val="24"/>
          <w:szCs w:val="24"/>
        </w:rPr>
      </w:pPr>
      <w:r w:rsidRPr="00992DA3">
        <w:rPr>
          <w:rFonts w:ascii="Times New Roman" w:hAnsi="Times New Roman" w:cs="Times New Roman"/>
          <w:b/>
          <w:sz w:val="24"/>
          <w:szCs w:val="24"/>
        </w:rPr>
        <w:t>Issue Description: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71969" w:rsidRPr="00CD4918">
        <w:rPr>
          <w:rFonts w:ascii="Times New Roman" w:hAnsi="Times New Roman" w:cs="Times New Roman"/>
          <w:sz w:val="24"/>
          <w:szCs w:val="24"/>
        </w:rPr>
        <w:t xml:space="preserve">User </w:t>
      </w:r>
      <w:r w:rsidR="00CD4918">
        <w:rPr>
          <w:rFonts w:ascii="Times New Roman" w:hAnsi="Times New Roman" w:cs="Times New Roman"/>
          <w:sz w:val="24"/>
          <w:szCs w:val="24"/>
        </w:rPr>
        <w:t>is</w:t>
      </w:r>
      <w:r w:rsidR="00CD4918" w:rsidRPr="00CD4918">
        <w:rPr>
          <w:rFonts w:ascii="Times New Roman" w:hAnsi="Times New Roman" w:cs="Times New Roman"/>
          <w:sz w:val="24"/>
          <w:szCs w:val="24"/>
        </w:rPr>
        <w:t xml:space="preserve"> </w:t>
      </w:r>
      <w:r w:rsidR="0060422F">
        <w:rPr>
          <w:rFonts w:ascii="Times New Roman" w:hAnsi="Times New Roman" w:cs="Times New Roman"/>
          <w:sz w:val="24"/>
          <w:szCs w:val="24"/>
        </w:rPr>
        <w:t xml:space="preserve">receiving error while </w:t>
      </w:r>
      <w:r w:rsidR="00CD4918" w:rsidRPr="00CD4918">
        <w:rPr>
          <w:rFonts w:ascii="Times New Roman" w:hAnsi="Times New Roman" w:cs="Times New Roman"/>
          <w:sz w:val="24"/>
          <w:szCs w:val="24"/>
        </w:rPr>
        <w:t>manifest</w:t>
      </w:r>
      <w:r w:rsidR="0060422F">
        <w:rPr>
          <w:rFonts w:ascii="Times New Roman" w:hAnsi="Times New Roman" w:cs="Times New Roman"/>
          <w:sz w:val="24"/>
          <w:szCs w:val="24"/>
        </w:rPr>
        <w:t>ing</w:t>
      </w:r>
      <w:r w:rsidR="00CD4918" w:rsidRPr="00CD4918">
        <w:rPr>
          <w:rFonts w:ascii="Times New Roman" w:hAnsi="Times New Roman" w:cs="Times New Roman"/>
          <w:sz w:val="24"/>
          <w:szCs w:val="24"/>
        </w:rPr>
        <w:t xml:space="preserve"> oLPN.</w:t>
      </w:r>
    </w:p>
    <w:p w14:paraId="289DC009" w14:textId="77777777" w:rsidR="00671969" w:rsidRDefault="00671969" w:rsidP="00992DA3">
      <w:pPr>
        <w:rPr>
          <w:rFonts w:ascii="Times New Roman" w:hAnsi="Times New Roman" w:cs="Times New Roman"/>
          <w:b/>
          <w:sz w:val="24"/>
          <w:szCs w:val="24"/>
        </w:rPr>
      </w:pPr>
    </w:p>
    <w:p w14:paraId="46DCE120" w14:textId="77777777" w:rsidR="003A7880" w:rsidRDefault="003A7880" w:rsidP="00992DA3">
      <w:pPr>
        <w:rPr>
          <w:rFonts w:ascii="Times New Roman" w:hAnsi="Times New Roman" w:cs="Times New Roman"/>
          <w:sz w:val="24"/>
          <w:szCs w:val="24"/>
        </w:rPr>
      </w:pPr>
      <w:r w:rsidRPr="003A7880">
        <w:rPr>
          <w:rFonts w:ascii="Times New Roman" w:hAnsi="Times New Roman" w:cs="Times New Roman"/>
          <w:b/>
          <w:sz w:val="24"/>
          <w:szCs w:val="24"/>
        </w:rPr>
        <w:t>Severity: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A7880">
        <w:rPr>
          <w:rFonts w:ascii="Times New Roman" w:hAnsi="Times New Roman" w:cs="Times New Roman"/>
          <w:sz w:val="24"/>
          <w:szCs w:val="24"/>
        </w:rPr>
        <w:t>High</w:t>
      </w:r>
    </w:p>
    <w:p w14:paraId="22B569E2" w14:textId="77777777" w:rsidR="003A7880" w:rsidRPr="003A7880" w:rsidRDefault="003A7880" w:rsidP="00992DA3">
      <w:pPr>
        <w:rPr>
          <w:rFonts w:ascii="Times New Roman" w:hAnsi="Times New Roman" w:cs="Times New Roman"/>
          <w:b/>
          <w:sz w:val="24"/>
          <w:szCs w:val="24"/>
        </w:rPr>
      </w:pPr>
    </w:p>
    <w:p w14:paraId="24ABD41A" w14:textId="77777777" w:rsidR="00CD4918" w:rsidRPr="00CD4918" w:rsidRDefault="003A7880" w:rsidP="00BA29FF">
      <w:pPr>
        <w:pStyle w:val="NormalWeb"/>
      </w:pPr>
      <w:r w:rsidRPr="003A7880">
        <w:rPr>
          <w:b/>
        </w:rPr>
        <w:t>Description:</w:t>
      </w:r>
      <w:r>
        <w:rPr>
          <w:b/>
        </w:rPr>
        <w:t xml:space="preserve"> </w:t>
      </w:r>
      <w:r w:rsidR="00CD4918" w:rsidRPr="00CD4918">
        <w:t xml:space="preserve">User </w:t>
      </w:r>
      <w:r w:rsidR="00CD4918">
        <w:t>is</w:t>
      </w:r>
      <w:r w:rsidR="00CD4918" w:rsidRPr="00CD4918">
        <w:t xml:space="preserve"> unable to manifest the oLPN</w:t>
      </w:r>
      <w:r w:rsidR="0060422F">
        <w:t xml:space="preserve"> due to various errors as below</w:t>
      </w:r>
      <w:r w:rsidR="00CD4918" w:rsidRPr="00CD4918">
        <w:t>:</w:t>
      </w:r>
    </w:p>
    <w:p w14:paraId="6EF4AA7B" w14:textId="77777777" w:rsidR="00CD4918" w:rsidRPr="00CD4918" w:rsidRDefault="00CD4918" w:rsidP="00BA29FF">
      <w:pPr>
        <w:pStyle w:val="NormalWeb"/>
      </w:pPr>
      <w:r w:rsidRPr="00CD4918">
        <w:t>1. Destination Contact Name is required for order 1213482053</w:t>
      </w:r>
    </w:p>
    <w:p w14:paraId="3B3D2400" w14:textId="77777777" w:rsidR="00CD4918" w:rsidRPr="00CD4918" w:rsidRDefault="00CD4918" w:rsidP="00BA29FF">
      <w:pPr>
        <w:pStyle w:val="NormalWeb"/>
      </w:pPr>
      <w:r w:rsidRPr="00CD4918">
        <w:t>2. Error inserting record into database.</w:t>
      </w:r>
    </w:p>
    <w:p w14:paraId="339ADC75" w14:textId="77777777" w:rsidR="00BA29FF" w:rsidRDefault="00CD4918" w:rsidP="00CD4918">
      <w:pPr>
        <w:pStyle w:val="NormalWeb"/>
        <w:rPr>
          <w:iCs/>
        </w:rPr>
      </w:pPr>
      <w:r w:rsidRPr="00CD4918">
        <w:t xml:space="preserve">3. </w:t>
      </w:r>
      <w:r w:rsidR="0060422F">
        <w:rPr>
          <w:iCs/>
        </w:rPr>
        <w:t>International Goods Description required for Order 1213516673</w:t>
      </w:r>
    </w:p>
    <w:p w14:paraId="570840C8" w14:textId="77777777" w:rsidR="0079152C" w:rsidRDefault="0079152C" w:rsidP="00CD4918">
      <w:pPr>
        <w:pStyle w:val="NormalWeb"/>
        <w:rPr>
          <w:iCs/>
        </w:rPr>
      </w:pPr>
      <w:r>
        <w:rPr>
          <w:iCs/>
        </w:rPr>
        <w:t xml:space="preserve">4. </w:t>
      </w:r>
      <w:r w:rsidRPr="0079152C">
        <w:rPr>
          <w:iCs/>
        </w:rPr>
        <w:t>Matching tariff rate zone mapping for this O/D p</w:t>
      </w:r>
      <w:r>
        <w:rPr>
          <w:iCs/>
        </w:rPr>
        <w:t>air not found.</w:t>
      </w:r>
    </w:p>
    <w:p w14:paraId="72AA0F0C" w14:textId="77777777" w:rsidR="00226F49" w:rsidRDefault="00226F49" w:rsidP="002F585C">
      <w:pPr>
        <w:pStyle w:val="NormalWeb"/>
        <w:tabs>
          <w:tab w:val="left" w:pos="2970"/>
        </w:tabs>
        <w:rPr>
          <w:iCs/>
        </w:rPr>
      </w:pPr>
      <w:r>
        <w:rPr>
          <w:iCs/>
        </w:rPr>
        <w:t>5. Invalid Order Status</w:t>
      </w:r>
      <w:r w:rsidR="002F585C">
        <w:rPr>
          <w:iCs/>
        </w:rPr>
        <w:tab/>
      </w:r>
    </w:p>
    <w:p w14:paraId="011029C3" w14:textId="77777777" w:rsidR="004F7F67" w:rsidRDefault="004F7F67" w:rsidP="004F7F67">
      <w:pPr>
        <w:pStyle w:val="NormalWeb"/>
        <w:tabs>
          <w:tab w:val="left" w:pos="2970"/>
        </w:tabs>
        <w:rPr>
          <w:iCs/>
        </w:rPr>
      </w:pPr>
      <w:r>
        <w:rPr>
          <w:iCs/>
        </w:rPr>
        <w:t>6.</w:t>
      </w:r>
      <w:r w:rsidRPr="007368A0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B352D" w:rsidRPr="007368A0">
        <w:rPr>
          <w:iCs/>
        </w:rPr>
        <w:t>Ship_via</w:t>
      </w:r>
      <w:proofErr w:type="spellEnd"/>
      <w:r w:rsidRPr="007368A0">
        <w:rPr>
          <w:iCs/>
        </w:rPr>
        <w:t xml:space="preserve"> has (0) </w:t>
      </w:r>
      <w:r>
        <w:rPr>
          <w:iCs/>
        </w:rPr>
        <w:t>requested and Ship Date is (1)</w:t>
      </w:r>
      <w:r>
        <w:rPr>
          <w:iCs/>
        </w:rPr>
        <w:tab/>
      </w:r>
    </w:p>
    <w:p w14:paraId="641ECE9E" w14:textId="77777777" w:rsidR="004F7F67" w:rsidRDefault="003F201D" w:rsidP="00FE2F6A">
      <w:pPr>
        <w:rPr>
          <w:rFonts w:ascii="Times New Roman" w:hAnsi="Times New Roman" w:cs="Times New Roman"/>
          <w:iCs/>
          <w:sz w:val="24"/>
          <w:szCs w:val="24"/>
        </w:rPr>
      </w:pPr>
      <w:r w:rsidRPr="003F201D">
        <w:rPr>
          <w:rFonts w:ascii="Times New Roman" w:hAnsi="Times New Roman" w:cs="Times New Roman"/>
          <w:iCs/>
          <w:sz w:val="24"/>
          <w:szCs w:val="24"/>
        </w:rPr>
        <w:t>7. Fa</w:t>
      </w:r>
      <w:r>
        <w:rPr>
          <w:rFonts w:ascii="Times New Roman" w:hAnsi="Times New Roman" w:cs="Times New Roman"/>
          <w:iCs/>
          <w:sz w:val="24"/>
          <w:szCs w:val="24"/>
        </w:rPr>
        <w:t>iled to assign oLPN to shipment</w:t>
      </w:r>
      <w:r w:rsidRPr="003F201D">
        <w:rPr>
          <w:rFonts w:ascii="Times New Roman" w:hAnsi="Times New Roman" w:cs="Times New Roman"/>
          <w:iCs/>
          <w:sz w:val="24"/>
          <w:szCs w:val="24"/>
        </w:rPr>
        <w:t>.</w:t>
      </w:r>
    </w:p>
    <w:p w14:paraId="0CE966C2" w14:textId="77777777" w:rsidR="008D2927" w:rsidRDefault="008D2927" w:rsidP="00FE2F6A">
      <w:pPr>
        <w:rPr>
          <w:rFonts w:ascii="Times New Roman" w:hAnsi="Times New Roman" w:cs="Times New Roman"/>
          <w:iCs/>
          <w:sz w:val="24"/>
          <w:szCs w:val="24"/>
        </w:rPr>
      </w:pPr>
    </w:p>
    <w:p w14:paraId="7117D9DE" w14:textId="77777777" w:rsidR="008D2927" w:rsidRDefault="008D2927" w:rsidP="00FE2F6A">
      <w:pPr>
        <w:rPr>
          <w:rFonts w:ascii="Arial" w:hAnsi="Arial" w:cs="Arial"/>
          <w:szCs w:val="20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8. </w:t>
      </w:r>
      <w:r>
        <w:rPr>
          <w:rFonts w:ascii="Arial" w:hAnsi="Arial" w:cs="Arial"/>
          <w:szCs w:val="20"/>
        </w:rPr>
        <w:t>Consolidator Contact Name is required for Order 1219343311.</w:t>
      </w:r>
    </w:p>
    <w:p w14:paraId="3B0E1F19" w14:textId="77777777" w:rsidR="0085556F" w:rsidRDefault="0085556F" w:rsidP="00FE2F6A">
      <w:pPr>
        <w:rPr>
          <w:rFonts w:ascii="Arial" w:hAnsi="Arial" w:cs="Arial"/>
          <w:szCs w:val="20"/>
        </w:rPr>
      </w:pPr>
    </w:p>
    <w:p w14:paraId="27CBC8E4" w14:textId="77777777" w:rsidR="0085556F" w:rsidRDefault="0085556F" w:rsidP="00FE2F6A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9. LPN 00000197181573692313 does not have retail route number. Cannot continue.</w:t>
      </w:r>
    </w:p>
    <w:p w14:paraId="4FE69F41" w14:textId="77777777" w:rsidR="00511AC2" w:rsidRDefault="00511AC2" w:rsidP="00FE2F6A">
      <w:pPr>
        <w:rPr>
          <w:rFonts w:ascii="Arial" w:hAnsi="Arial" w:cs="Arial"/>
          <w:szCs w:val="20"/>
        </w:rPr>
      </w:pPr>
    </w:p>
    <w:p w14:paraId="5D7864F1" w14:textId="77777777" w:rsidR="00511AC2" w:rsidRDefault="00511AC2" w:rsidP="00FE2F6A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Arial" w:hAnsi="Arial" w:cs="Arial"/>
          <w:szCs w:val="20"/>
        </w:rPr>
        <w:t xml:space="preserve">10. oLPN is associated with TL/LTL shipment and cannot be manifested. Do you want to weigh </w:t>
      </w:r>
      <w:proofErr w:type="gramStart"/>
      <w:r>
        <w:rPr>
          <w:rFonts w:ascii="Arial" w:hAnsi="Arial" w:cs="Arial"/>
          <w:szCs w:val="20"/>
        </w:rPr>
        <w:t>it.</w:t>
      </w:r>
      <w:proofErr w:type="gramEnd"/>
    </w:p>
    <w:p w14:paraId="6EC553B4" w14:textId="77777777" w:rsidR="00FE2F6A" w:rsidRPr="00FE2F6A" w:rsidRDefault="00FE2F6A" w:rsidP="00FE2F6A">
      <w:pPr>
        <w:rPr>
          <w:rFonts w:ascii="Calibri" w:hAnsi="Calibri"/>
          <w:color w:val="1F497D"/>
          <w:sz w:val="22"/>
        </w:rPr>
      </w:pPr>
    </w:p>
    <w:p w14:paraId="23291EA6" w14:textId="77777777" w:rsidR="00BA29FF" w:rsidRDefault="00BA29FF" w:rsidP="00BA29FF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BA29FF">
        <w:rPr>
          <w:rFonts w:ascii="Times New Roman" w:hAnsi="Times New Roman" w:cs="Times New Roman"/>
          <w:b/>
          <w:iCs/>
          <w:sz w:val="24"/>
          <w:szCs w:val="24"/>
        </w:rPr>
        <w:t>Mitigation Approach</w:t>
      </w:r>
      <w:r>
        <w:rPr>
          <w:rFonts w:ascii="Times New Roman" w:hAnsi="Times New Roman" w:cs="Times New Roman"/>
          <w:b/>
          <w:iCs/>
          <w:sz w:val="24"/>
          <w:szCs w:val="24"/>
        </w:rPr>
        <w:t>:</w:t>
      </w:r>
    </w:p>
    <w:p w14:paraId="7B897C53" w14:textId="77777777" w:rsidR="00CD4918" w:rsidRDefault="00CD4918" w:rsidP="00BA29FF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64737AEE" w14:textId="77777777" w:rsidR="005B104C" w:rsidRDefault="00CD3C17" w:rsidP="00CD4918">
      <w:p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b/>
          <w:iCs/>
          <w:sz w:val="24"/>
          <w:szCs w:val="24"/>
          <w:u w:val="single"/>
        </w:rPr>
        <w:t>Scenario 1:</w:t>
      </w: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 xml:space="preserve"> </w:t>
      </w:r>
    </w:p>
    <w:p w14:paraId="3D3FE330" w14:textId="77777777" w:rsidR="005B104C" w:rsidRDefault="005B104C" w:rsidP="00FB0DE5">
      <w:pPr>
        <w:rPr>
          <w:rFonts w:ascii="Times New Roman" w:hAnsi="Times New Roman" w:cs="Times New Roman"/>
          <w:iCs/>
          <w:sz w:val="24"/>
          <w:szCs w:val="24"/>
        </w:rPr>
      </w:pPr>
    </w:p>
    <w:p w14:paraId="56FB8366" w14:textId="77777777" w:rsidR="00391652" w:rsidRDefault="005B104C" w:rsidP="00391652">
      <w:pPr>
        <w:rPr>
          <w:rFonts w:ascii="Times New Roman" w:hAnsi="Times New Roman" w:cs="Times New Roman"/>
          <w:iCs/>
          <w:sz w:val="24"/>
          <w:szCs w:val="24"/>
        </w:rPr>
      </w:pPr>
      <w:r w:rsidRPr="00391652">
        <w:rPr>
          <w:rFonts w:ascii="Times New Roman" w:hAnsi="Times New Roman" w:cs="Times New Roman"/>
          <w:b/>
          <w:iCs/>
          <w:sz w:val="24"/>
          <w:szCs w:val="24"/>
        </w:rPr>
        <w:t>Issue Description:</w:t>
      </w:r>
      <w:r>
        <w:rPr>
          <w:rFonts w:ascii="Times New Roman" w:hAnsi="Times New Roman" w:cs="Times New Roman"/>
          <w:iCs/>
          <w:sz w:val="24"/>
          <w:szCs w:val="24"/>
        </w:rPr>
        <w:t xml:space="preserve"> User </w:t>
      </w:r>
      <w:r w:rsidR="00CD061A">
        <w:rPr>
          <w:rFonts w:ascii="Times New Roman" w:hAnsi="Times New Roman" w:cs="Times New Roman"/>
          <w:iCs/>
          <w:sz w:val="24"/>
          <w:szCs w:val="24"/>
        </w:rPr>
        <w:t xml:space="preserve">receives </w:t>
      </w:r>
      <w:r>
        <w:rPr>
          <w:rFonts w:ascii="Times New Roman" w:hAnsi="Times New Roman" w:cs="Times New Roman"/>
          <w:iCs/>
          <w:sz w:val="24"/>
          <w:szCs w:val="24"/>
        </w:rPr>
        <w:t xml:space="preserve">an error on </w:t>
      </w:r>
      <w:r w:rsidR="00391652" w:rsidRPr="00391652">
        <w:rPr>
          <w:rFonts w:ascii="Times New Roman" w:hAnsi="Times New Roman" w:cs="Times New Roman"/>
          <w:iCs/>
          <w:sz w:val="24"/>
          <w:szCs w:val="24"/>
        </w:rPr>
        <w:t xml:space="preserve">oLPN </w:t>
      </w:r>
      <w:r w:rsidR="00CD4918">
        <w:rPr>
          <w:rFonts w:ascii="Times New Roman" w:hAnsi="Times New Roman" w:cs="Times New Roman"/>
          <w:iCs/>
          <w:sz w:val="24"/>
          <w:szCs w:val="24"/>
        </w:rPr>
        <w:t>saying below:</w:t>
      </w:r>
    </w:p>
    <w:p w14:paraId="09ECCD87" w14:textId="77777777" w:rsidR="00CD4918" w:rsidRPr="00391652" w:rsidRDefault="00CD4918" w:rsidP="00391652">
      <w:pPr>
        <w:rPr>
          <w:rFonts w:ascii="Times New Roman" w:hAnsi="Times New Roman" w:cs="Times New Roman"/>
          <w:iCs/>
          <w:sz w:val="24"/>
          <w:szCs w:val="24"/>
        </w:rPr>
      </w:pPr>
    </w:p>
    <w:p w14:paraId="5C9575FA" w14:textId="77777777" w:rsidR="00391652" w:rsidRDefault="00391652" w:rsidP="00391652">
      <w:pPr>
        <w:rPr>
          <w:rFonts w:ascii="Times New Roman" w:hAnsi="Times New Roman" w:cs="Times New Roman"/>
          <w:iCs/>
          <w:sz w:val="24"/>
          <w:szCs w:val="24"/>
        </w:rPr>
      </w:pPr>
      <w:r w:rsidRPr="00CD4918">
        <w:rPr>
          <w:rFonts w:ascii="Times New Roman" w:hAnsi="Times New Roman" w:cs="Times New Roman"/>
          <w:b/>
          <w:iCs/>
          <w:sz w:val="24"/>
          <w:szCs w:val="24"/>
        </w:rPr>
        <w:t>Error:</w:t>
      </w:r>
      <w:r w:rsidRPr="00391652">
        <w:rPr>
          <w:rFonts w:ascii="Times New Roman" w:hAnsi="Times New Roman" w:cs="Times New Roman"/>
          <w:iCs/>
          <w:sz w:val="24"/>
          <w:szCs w:val="24"/>
        </w:rPr>
        <w:t xml:space="preserve"> Destination Contact Name is required for order 1213482053</w:t>
      </w:r>
    </w:p>
    <w:p w14:paraId="6CDBF207" w14:textId="77777777" w:rsidR="00CD4918" w:rsidRDefault="00CD4918" w:rsidP="00391652">
      <w:pPr>
        <w:rPr>
          <w:rFonts w:ascii="Times New Roman" w:hAnsi="Times New Roman" w:cs="Times New Roman"/>
          <w:iCs/>
          <w:sz w:val="24"/>
          <w:szCs w:val="24"/>
        </w:rPr>
      </w:pPr>
    </w:p>
    <w:p w14:paraId="4CE0DA32" w14:textId="77777777" w:rsidR="00CD4918" w:rsidRDefault="00CD4918" w:rsidP="00436E3E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Attached is the reference mail for the same issue.</w:t>
      </w:r>
    </w:p>
    <w:p w14:paraId="691FA07B" w14:textId="77777777" w:rsidR="005B104C" w:rsidRDefault="00CD445E" w:rsidP="00FB0DE5">
      <w:pPr>
        <w:rPr>
          <w:rFonts w:ascii="Times New Roman" w:hAnsi="Times New Roman" w:cs="Times New Roman"/>
          <w:iCs/>
          <w:sz w:val="24"/>
          <w:szCs w:val="24"/>
        </w:rPr>
      </w:pPr>
      <w:r>
        <w:t xml:space="preserve">                                                                 </w:t>
      </w:r>
      <w:r w:rsidR="00805521">
        <w:object w:dxaOrig="1551" w:dyaOrig="1004" w14:anchorId="6503C0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50pt" o:ole="">
            <v:imagedata r:id="rId8" o:title=""/>
          </v:shape>
          <o:OLEObject Type="Embed" ProgID="Package" ShapeID="_x0000_i1025" DrawAspect="Icon" ObjectID="_1593867964" r:id="rId9"/>
        </w:object>
      </w:r>
    </w:p>
    <w:p w14:paraId="7D5C733C" w14:textId="77777777" w:rsidR="00391652" w:rsidRDefault="00391652" w:rsidP="00FB0DE5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391652">
        <w:rPr>
          <w:rFonts w:ascii="Times New Roman" w:hAnsi="Times New Roman" w:cs="Times New Roman"/>
          <w:b/>
          <w:iCs/>
          <w:sz w:val="24"/>
          <w:szCs w:val="24"/>
        </w:rPr>
        <w:t xml:space="preserve">Resolution: </w:t>
      </w:r>
    </w:p>
    <w:p w14:paraId="5EBDBBDB" w14:textId="77777777" w:rsidR="00CD445E" w:rsidRDefault="00CD445E" w:rsidP="00FB0DE5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2FDCB287" w14:textId="77777777" w:rsidR="00805521" w:rsidRDefault="00CD445E" w:rsidP="00436E3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 xml:space="preserve">Step 1: </w:t>
      </w:r>
      <w:r w:rsidR="00805521">
        <w:rPr>
          <w:rFonts w:ascii="Times New Roman" w:hAnsi="Times New Roman" w:cs="Times New Roman"/>
          <w:iCs/>
          <w:sz w:val="24"/>
          <w:szCs w:val="24"/>
        </w:rPr>
        <w:t>Request</w:t>
      </w:r>
      <w:r w:rsidRPr="00CD445E">
        <w:rPr>
          <w:rFonts w:ascii="Times New Roman" w:hAnsi="Times New Roman" w:cs="Times New Roman"/>
          <w:iCs/>
          <w:sz w:val="24"/>
          <w:szCs w:val="24"/>
        </w:rPr>
        <w:t xml:space="preserve"> user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CD445E">
        <w:rPr>
          <w:rFonts w:ascii="Times New Roman" w:hAnsi="Times New Roman" w:cs="Times New Roman"/>
          <w:iCs/>
          <w:sz w:val="24"/>
          <w:szCs w:val="24"/>
        </w:rPr>
        <w:t>Go to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805521">
        <w:rPr>
          <w:rFonts w:ascii="Times New Roman" w:hAnsi="Times New Roman" w:cs="Times New Roman"/>
          <w:iCs/>
          <w:sz w:val="24"/>
          <w:szCs w:val="24"/>
        </w:rPr>
        <w:t>‘UI-&gt; Weigh and Manifest oLPN’,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CD445E">
        <w:rPr>
          <w:rFonts w:ascii="Times New Roman" w:hAnsi="Times New Roman" w:cs="Times New Roman"/>
          <w:iCs/>
          <w:sz w:val="24"/>
          <w:szCs w:val="24"/>
        </w:rPr>
        <w:t xml:space="preserve">enter the </w:t>
      </w:r>
      <w:r w:rsidR="00805521">
        <w:rPr>
          <w:rFonts w:ascii="Times New Roman" w:hAnsi="Times New Roman" w:cs="Times New Roman"/>
          <w:iCs/>
          <w:sz w:val="24"/>
          <w:szCs w:val="24"/>
        </w:rPr>
        <w:t xml:space="preserve">  </w:t>
      </w:r>
    </w:p>
    <w:p w14:paraId="40B9A315" w14:textId="77777777" w:rsidR="00CD445E" w:rsidRPr="00805521" w:rsidRDefault="00805521" w:rsidP="00436E3E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 </w:t>
      </w:r>
      <w:r w:rsidR="00CD445E" w:rsidRPr="00CD445E">
        <w:rPr>
          <w:rFonts w:ascii="Times New Roman" w:hAnsi="Times New Roman" w:cs="Times New Roman"/>
          <w:iCs/>
          <w:sz w:val="24"/>
          <w:szCs w:val="24"/>
        </w:rPr>
        <w:t>oLPN number and click on</w:t>
      </w:r>
      <w:r w:rsidR="00CD445E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="00CD445E" w:rsidRPr="00805521">
        <w:rPr>
          <w:rFonts w:ascii="Times New Roman" w:hAnsi="Times New Roman" w:cs="Times New Roman"/>
          <w:iCs/>
          <w:sz w:val="24"/>
          <w:szCs w:val="24"/>
        </w:rPr>
        <w:t>‘next’</w:t>
      </w:r>
      <w:r>
        <w:rPr>
          <w:rFonts w:ascii="Times New Roman" w:hAnsi="Times New Roman" w:cs="Times New Roman"/>
          <w:iCs/>
          <w:sz w:val="24"/>
          <w:szCs w:val="24"/>
        </w:rPr>
        <w:t xml:space="preserve"> button at the bottom.</w:t>
      </w:r>
    </w:p>
    <w:p w14:paraId="2CB245C1" w14:textId="77777777" w:rsidR="00CD4918" w:rsidRDefault="00CD4918" w:rsidP="00FB0DE5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4E2AD0E2" w14:textId="77777777" w:rsidR="00805521" w:rsidRDefault="00CD445E" w:rsidP="00FB0DE5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lastRenderedPageBreak/>
        <w:t xml:space="preserve">Step 2: </w:t>
      </w:r>
      <w:r w:rsidR="00805521" w:rsidRPr="00805521">
        <w:rPr>
          <w:rFonts w:ascii="Times New Roman" w:hAnsi="Times New Roman" w:cs="Times New Roman"/>
          <w:iCs/>
          <w:sz w:val="24"/>
          <w:szCs w:val="24"/>
        </w:rPr>
        <w:t>Then c</w:t>
      </w:r>
      <w:r w:rsidRPr="00CD445E">
        <w:rPr>
          <w:rFonts w:ascii="Times New Roman" w:hAnsi="Times New Roman" w:cs="Times New Roman"/>
          <w:iCs/>
          <w:sz w:val="24"/>
          <w:szCs w:val="24"/>
        </w:rPr>
        <w:t>lick on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805521">
        <w:rPr>
          <w:rFonts w:ascii="Times New Roman" w:hAnsi="Times New Roman" w:cs="Times New Roman"/>
          <w:iCs/>
          <w:sz w:val="24"/>
          <w:szCs w:val="24"/>
        </w:rPr>
        <w:t>‘Edit DO Destination Information’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CD445E">
        <w:rPr>
          <w:rFonts w:ascii="Times New Roman" w:hAnsi="Times New Roman" w:cs="Times New Roman"/>
          <w:iCs/>
          <w:sz w:val="24"/>
          <w:szCs w:val="24"/>
        </w:rPr>
        <w:t xml:space="preserve">and </w:t>
      </w:r>
      <w:r w:rsidR="00805521">
        <w:rPr>
          <w:rFonts w:ascii="Times New Roman" w:hAnsi="Times New Roman" w:cs="Times New Roman"/>
          <w:iCs/>
          <w:sz w:val="24"/>
          <w:szCs w:val="24"/>
        </w:rPr>
        <w:t xml:space="preserve">request user to  </w:t>
      </w:r>
    </w:p>
    <w:p w14:paraId="5B9C4AC9" w14:textId="77777777" w:rsidR="00D71EB9" w:rsidRDefault="00D71EB9" w:rsidP="00D71EB9">
      <w:pPr>
        <w:ind w:left="720" w:firstLine="6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</w:t>
      </w:r>
      <w:r w:rsidR="00805521">
        <w:rPr>
          <w:rFonts w:ascii="Times New Roman" w:hAnsi="Times New Roman" w:cs="Times New Roman"/>
          <w:iCs/>
          <w:sz w:val="24"/>
          <w:szCs w:val="24"/>
        </w:rPr>
        <w:t xml:space="preserve">provide </w:t>
      </w:r>
      <w:r w:rsidR="00CD445E" w:rsidRPr="00CD445E">
        <w:rPr>
          <w:rFonts w:ascii="Times New Roman" w:hAnsi="Times New Roman" w:cs="Times New Roman"/>
          <w:iCs/>
          <w:sz w:val="24"/>
          <w:szCs w:val="24"/>
        </w:rPr>
        <w:t>the correct customer name he</w:t>
      </w:r>
      <w:r>
        <w:rPr>
          <w:rFonts w:ascii="Times New Roman" w:hAnsi="Times New Roman" w:cs="Times New Roman"/>
          <w:iCs/>
          <w:sz w:val="24"/>
          <w:szCs w:val="24"/>
        </w:rPr>
        <w:t>re while manifesting the carton</w:t>
      </w:r>
      <w:r w:rsidR="00BB6FFE">
        <w:rPr>
          <w:rFonts w:ascii="Times New Roman" w:hAnsi="Times New Roman" w:cs="Times New Roman"/>
          <w:iCs/>
          <w:sz w:val="24"/>
          <w:szCs w:val="24"/>
        </w:rPr>
        <w:t>.</w:t>
      </w:r>
      <w:r>
        <w:rPr>
          <w:rFonts w:ascii="Times New Roman" w:hAnsi="Times New Roman" w:cs="Times New Roman"/>
          <w:iCs/>
          <w:sz w:val="24"/>
          <w:szCs w:val="24"/>
        </w:rPr>
        <w:t xml:space="preserve">    </w:t>
      </w:r>
    </w:p>
    <w:p w14:paraId="15EDF550" w14:textId="77777777" w:rsidR="00CD445E" w:rsidRPr="00805521" w:rsidRDefault="00D71EB9" w:rsidP="00D71EB9">
      <w:pPr>
        <w:ind w:left="720" w:firstLine="6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</w:t>
      </w:r>
    </w:p>
    <w:p w14:paraId="64E8ADF1" w14:textId="77777777" w:rsidR="00391652" w:rsidRPr="00CD445E" w:rsidRDefault="00CD445E" w:rsidP="00FB0DE5">
      <w:pPr>
        <w:rPr>
          <w:rFonts w:ascii="Times New Roman" w:hAnsi="Times New Roman" w:cs="Times New Roman"/>
          <w:b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 xml:space="preserve">                    </w:t>
      </w:r>
      <w:r>
        <w:rPr>
          <w:noProof/>
        </w:rPr>
        <w:drawing>
          <wp:inline distT="0" distB="0" distL="0" distR="0" wp14:anchorId="5C0B7A56" wp14:editId="3F612616">
            <wp:extent cx="2952750" cy="561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D303" w14:textId="77777777" w:rsidR="00391652" w:rsidRDefault="00436E3E" w:rsidP="00FB0DE5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   </w:t>
      </w:r>
      <w:r w:rsidR="00391652">
        <w:rPr>
          <w:noProof/>
        </w:rPr>
        <w:drawing>
          <wp:inline distT="0" distB="0" distL="0" distR="0" wp14:anchorId="0CFEE29A" wp14:editId="2947E1CC">
            <wp:extent cx="3914769" cy="1133475"/>
            <wp:effectExtent l="0" t="0" r="0" b="0"/>
            <wp:docPr id="5" name="Picture 5" descr="cid:image002.png@01D1A654.1777B5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1A654.1777B5C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69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F979" w14:textId="77777777" w:rsidR="00CD445E" w:rsidRDefault="00CD445E" w:rsidP="00FB0DE5">
      <w:pPr>
        <w:rPr>
          <w:rFonts w:ascii="Times New Roman" w:hAnsi="Times New Roman" w:cs="Times New Roman"/>
          <w:iCs/>
          <w:sz w:val="24"/>
          <w:szCs w:val="24"/>
        </w:rPr>
      </w:pPr>
    </w:p>
    <w:p w14:paraId="47DB7990" w14:textId="77777777" w:rsidR="00B1165E" w:rsidRDefault="00B1165E" w:rsidP="00FB0DE5">
      <w:pPr>
        <w:rPr>
          <w:rFonts w:ascii="Times New Roman" w:hAnsi="Times New Roman" w:cs="Times New Roman"/>
          <w:iCs/>
          <w:sz w:val="24"/>
          <w:szCs w:val="24"/>
        </w:rPr>
      </w:pPr>
    </w:p>
    <w:p w14:paraId="49D364A6" w14:textId="77777777" w:rsidR="0020334F" w:rsidRDefault="0020334F" w:rsidP="00FB0DE5">
      <w:pPr>
        <w:rPr>
          <w:rFonts w:ascii="Times New Roman" w:hAnsi="Times New Roman" w:cs="Times New Roman"/>
          <w:iCs/>
          <w:sz w:val="24"/>
          <w:szCs w:val="24"/>
        </w:rPr>
      </w:pPr>
    </w:p>
    <w:p w14:paraId="4DC91E41" w14:textId="77777777" w:rsidR="0020334F" w:rsidRPr="00391652" w:rsidRDefault="0020334F" w:rsidP="00FB0DE5">
      <w:pPr>
        <w:rPr>
          <w:rFonts w:ascii="Times New Roman" w:hAnsi="Times New Roman" w:cs="Times New Roman"/>
          <w:iCs/>
          <w:sz w:val="24"/>
          <w:szCs w:val="24"/>
        </w:rPr>
      </w:pPr>
    </w:p>
    <w:p w14:paraId="379A774F" w14:textId="77777777" w:rsidR="00391652" w:rsidRDefault="00CD445E" w:rsidP="00391652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>Scenario 2</w:t>
      </w:r>
      <w:r w:rsidR="00391652" w:rsidRPr="00391652">
        <w:rPr>
          <w:rFonts w:ascii="Times New Roman" w:hAnsi="Times New Roman" w:cs="Times New Roman"/>
          <w:b/>
          <w:iCs/>
          <w:sz w:val="24"/>
          <w:szCs w:val="24"/>
          <w:u w:val="single"/>
        </w:rPr>
        <w:t>:</w:t>
      </w:r>
      <w:r w:rsidR="00391652" w:rsidRPr="00391652">
        <w:rPr>
          <w:rFonts w:ascii="Times New Roman" w:hAnsi="Times New Roman" w:cs="Times New Roman"/>
          <w:iCs/>
          <w:sz w:val="24"/>
          <w:szCs w:val="24"/>
        </w:rPr>
        <w:t xml:space="preserve">  </w:t>
      </w:r>
      <w:r w:rsidR="00B1165E">
        <w:rPr>
          <w:rFonts w:ascii="Times New Roman" w:hAnsi="Times New Roman" w:cs="Times New Roman"/>
          <w:iCs/>
          <w:sz w:val="24"/>
          <w:szCs w:val="24"/>
        </w:rPr>
        <w:t>Us</w:t>
      </w:r>
      <w:r w:rsidR="0020334F">
        <w:rPr>
          <w:rFonts w:ascii="Times New Roman" w:hAnsi="Times New Roman" w:cs="Times New Roman"/>
          <w:iCs/>
          <w:sz w:val="24"/>
          <w:szCs w:val="24"/>
        </w:rPr>
        <w:t xml:space="preserve">er </w:t>
      </w:r>
      <w:r w:rsidR="00CE5CBE">
        <w:rPr>
          <w:rFonts w:ascii="Times New Roman" w:hAnsi="Times New Roman" w:cs="Times New Roman"/>
          <w:iCs/>
          <w:sz w:val="24"/>
          <w:szCs w:val="24"/>
        </w:rPr>
        <w:t>receives</w:t>
      </w:r>
      <w:r w:rsidR="0020334F">
        <w:rPr>
          <w:rFonts w:ascii="Times New Roman" w:hAnsi="Times New Roman" w:cs="Times New Roman"/>
          <w:iCs/>
          <w:sz w:val="24"/>
          <w:szCs w:val="24"/>
        </w:rPr>
        <w:t xml:space="preserve"> a below error while manifesting the </w:t>
      </w:r>
      <w:r w:rsidR="00B1165E">
        <w:rPr>
          <w:rFonts w:ascii="Times New Roman" w:hAnsi="Times New Roman" w:cs="Times New Roman"/>
          <w:iCs/>
          <w:sz w:val="24"/>
          <w:szCs w:val="24"/>
        </w:rPr>
        <w:t>oLPN</w:t>
      </w:r>
      <w:r w:rsidR="0020334F">
        <w:rPr>
          <w:rFonts w:ascii="Times New Roman" w:hAnsi="Times New Roman" w:cs="Times New Roman"/>
          <w:iCs/>
          <w:sz w:val="24"/>
          <w:szCs w:val="24"/>
        </w:rPr>
        <w:t>.</w:t>
      </w:r>
      <w:r w:rsidR="00B1165E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3BDFE76B" w14:textId="77777777" w:rsidR="00CD445E" w:rsidRPr="00391652" w:rsidRDefault="00CD445E" w:rsidP="00391652">
      <w:pPr>
        <w:rPr>
          <w:rFonts w:ascii="Times New Roman" w:hAnsi="Times New Roman" w:cs="Times New Roman"/>
          <w:iCs/>
          <w:sz w:val="24"/>
          <w:szCs w:val="24"/>
        </w:rPr>
      </w:pPr>
    </w:p>
    <w:p w14:paraId="17BDC5EC" w14:textId="77777777" w:rsidR="00391652" w:rsidRDefault="00391652" w:rsidP="00391652">
      <w:pPr>
        <w:rPr>
          <w:rFonts w:ascii="Times New Roman" w:hAnsi="Times New Roman" w:cs="Times New Roman"/>
          <w:iCs/>
          <w:sz w:val="24"/>
          <w:szCs w:val="24"/>
        </w:rPr>
      </w:pPr>
      <w:r w:rsidRPr="00CD445E">
        <w:rPr>
          <w:rFonts w:ascii="Times New Roman" w:hAnsi="Times New Roman" w:cs="Times New Roman"/>
          <w:b/>
          <w:iCs/>
          <w:sz w:val="24"/>
          <w:szCs w:val="24"/>
        </w:rPr>
        <w:t>Error:</w:t>
      </w:r>
      <w:r w:rsidRPr="00391652">
        <w:rPr>
          <w:rFonts w:ascii="Times New Roman" w:hAnsi="Times New Roman" w:cs="Times New Roman"/>
          <w:iCs/>
          <w:sz w:val="24"/>
          <w:szCs w:val="24"/>
        </w:rPr>
        <w:t xml:space="preserve"> Error inserting record into database</w:t>
      </w:r>
      <w:r>
        <w:rPr>
          <w:rFonts w:ascii="Times New Roman" w:hAnsi="Times New Roman" w:cs="Times New Roman"/>
          <w:iCs/>
          <w:sz w:val="24"/>
          <w:szCs w:val="24"/>
        </w:rPr>
        <w:t>.</w:t>
      </w:r>
    </w:p>
    <w:p w14:paraId="665E9E3D" w14:textId="77777777" w:rsidR="0020334F" w:rsidRDefault="0020334F" w:rsidP="00391652">
      <w:pPr>
        <w:rPr>
          <w:rFonts w:ascii="Times New Roman" w:hAnsi="Times New Roman" w:cs="Times New Roman"/>
          <w:iCs/>
          <w:sz w:val="24"/>
          <w:szCs w:val="24"/>
        </w:rPr>
      </w:pPr>
    </w:p>
    <w:p w14:paraId="56E96A24" w14:textId="77777777" w:rsidR="0020334F" w:rsidRDefault="0020334F" w:rsidP="00436E3E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Attached is the reference mail for the same issue.</w:t>
      </w:r>
    </w:p>
    <w:p w14:paraId="5399DB11" w14:textId="77777777" w:rsidR="0020334F" w:rsidRDefault="0020334F" w:rsidP="0020334F">
      <w:r>
        <w:t xml:space="preserve">                                                                </w:t>
      </w:r>
      <w:r>
        <w:object w:dxaOrig="1551" w:dyaOrig="1004" w14:anchorId="45AE1D42">
          <v:shape id="_x0000_i1026" type="#_x0000_t75" style="width:77.45pt;height:50pt" o:ole="">
            <v:imagedata r:id="rId13" o:title=""/>
          </v:shape>
          <o:OLEObject Type="Embed" ProgID="Package" ShapeID="_x0000_i1026" DrawAspect="Icon" ObjectID="_1593867965" r:id="rId14"/>
        </w:object>
      </w:r>
    </w:p>
    <w:p w14:paraId="5075FBE8" w14:textId="77777777" w:rsidR="0020334F" w:rsidRDefault="0020334F" w:rsidP="0020334F"/>
    <w:p w14:paraId="594DE03A" w14:textId="77777777" w:rsidR="00436E3E" w:rsidRDefault="0020334F" w:rsidP="00436E3E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CA070E">
        <w:rPr>
          <w:rFonts w:ascii="Times New Roman" w:hAnsi="Times New Roman" w:cs="Times New Roman"/>
          <w:b/>
          <w:iCs/>
          <w:sz w:val="24"/>
          <w:szCs w:val="24"/>
        </w:rPr>
        <w:t>Reason:</w:t>
      </w:r>
      <w:r w:rsidRPr="00CD445E">
        <w:rPr>
          <w:rFonts w:ascii="Times New Roman" w:hAnsi="Times New Roman" w:cs="Times New Roman"/>
          <w:b/>
          <w:iCs/>
          <w:sz w:val="24"/>
          <w:szCs w:val="24"/>
        </w:rPr>
        <w:t xml:space="preserve">  </w:t>
      </w:r>
      <w:r w:rsidRPr="00CA070E">
        <w:rPr>
          <w:rFonts w:ascii="Times New Roman" w:hAnsi="Times New Roman" w:cs="Times New Roman"/>
          <w:iCs/>
          <w:sz w:val="24"/>
          <w:szCs w:val="24"/>
        </w:rPr>
        <w:t xml:space="preserve">This happens when there is a bad update on the FedEx Server.  We </w:t>
      </w:r>
      <w:r w:rsidR="00436E3E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1B9FEEF5" w14:textId="77777777" w:rsidR="00436E3E" w:rsidRDefault="00436E3E" w:rsidP="00436E3E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    </w:t>
      </w:r>
      <w:r w:rsidR="0020334F" w:rsidRPr="00CA070E">
        <w:rPr>
          <w:rFonts w:ascii="Times New Roman" w:hAnsi="Times New Roman" w:cs="Times New Roman"/>
          <w:iCs/>
          <w:sz w:val="24"/>
          <w:szCs w:val="24"/>
        </w:rPr>
        <w:t xml:space="preserve">have to remove the carton from FedEx by manifesting to UPS Ground, </w:t>
      </w:r>
      <w:r>
        <w:rPr>
          <w:rFonts w:ascii="Times New Roman" w:hAnsi="Times New Roman" w:cs="Times New Roman"/>
          <w:iCs/>
          <w:sz w:val="24"/>
          <w:szCs w:val="24"/>
        </w:rPr>
        <w:t xml:space="preserve">  </w:t>
      </w:r>
    </w:p>
    <w:p w14:paraId="619EF755" w14:textId="77777777" w:rsidR="002F585C" w:rsidRDefault="00436E3E" w:rsidP="00436E3E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    </w:t>
      </w:r>
      <w:r w:rsidR="0020334F" w:rsidRPr="00CA070E">
        <w:rPr>
          <w:rFonts w:ascii="Times New Roman" w:hAnsi="Times New Roman" w:cs="Times New Roman"/>
          <w:iCs/>
          <w:sz w:val="24"/>
          <w:szCs w:val="24"/>
        </w:rPr>
        <w:t xml:space="preserve">then </w:t>
      </w:r>
      <w:r w:rsidR="002F585C">
        <w:rPr>
          <w:rFonts w:ascii="Times New Roman" w:hAnsi="Times New Roman" w:cs="Times New Roman"/>
          <w:iCs/>
          <w:sz w:val="24"/>
          <w:szCs w:val="24"/>
        </w:rPr>
        <w:t xml:space="preserve">de-manifest oLPN and </w:t>
      </w:r>
      <w:r w:rsidR="0020334F" w:rsidRPr="00CA070E">
        <w:rPr>
          <w:rFonts w:ascii="Times New Roman" w:hAnsi="Times New Roman" w:cs="Times New Roman"/>
          <w:iCs/>
          <w:sz w:val="24"/>
          <w:szCs w:val="24"/>
        </w:rPr>
        <w:t xml:space="preserve">re-manifest to FedEx in which WM will </w:t>
      </w:r>
      <w:r w:rsidR="002F585C">
        <w:rPr>
          <w:rFonts w:ascii="Times New Roman" w:hAnsi="Times New Roman" w:cs="Times New Roman"/>
          <w:iCs/>
          <w:sz w:val="24"/>
          <w:szCs w:val="24"/>
        </w:rPr>
        <w:t xml:space="preserve">    </w:t>
      </w:r>
    </w:p>
    <w:p w14:paraId="2A8358EA" w14:textId="77777777" w:rsidR="0020334F" w:rsidRDefault="002F585C" w:rsidP="00436E3E">
      <w:pPr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    </w:t>
      </w:r>
      <w:r w:rsidR="0020334F" w:rsidRPr="00CA070E">
        <w:rPr>
          <w:rFonts w:ascii="Times New Roman" w:hAnsi="Times New Roman" w:cs="Times New Roman"/>
          <w:iCs/>
          <w:sz w:val="24"/>
          <w:szCs w:val="24"/>
        </w:rPr>
        <w:t>request a new tracking number from the FedEx Server.</w:t>
      </w:r>
    </w:p>
    <w:p w14:paraId="0BF6C51B" w14:textId="77777777" w:rsidR="00391652" w:rsidRDefault="00391652" w:rsidP="00391652">
      <w:pPr>
        <w:rPr>
          <w:rFonts w:ascii="Times New Roman" w:hAnsi="Times New Roman" w:cs="Times New Roman"/>
          <w:iCs/>
          <w:sz w:val="24"/>
          <w:szCs w:val="24"/>
        </w:rPr>
      </w:pPr>
    </w:p>
    <w:p w14:paraId="14F443D9" w14:textId="77777777" w:rsidR="00391652" w:rsidRPr="00391652" w:rsidRDefault="00391652" w:rsidP="00391652">
      <w:pPr>
        <w:rPr>
          <w:rFonts w:ascii="Times New Roman" w:hAnsi="Times New Roman" w:cs="Times New Roman"/>
          <w:b/>
          <w:iCs/>
          <w:sz w:val="24"/>
          <w:szCs w:val="24"/>
          <w:u w:val="single"/>
        </w:rPr>
      </w:pPr>
      <w:r w:rsidRPr="00CA070E">
        <w:rPr>
          <w:rFonts w:ascii="Times New Roman" w:hAnsi="Times New Roman" w:cs="Times New Roman"/>
          <w:b/>
          <w:iCs/>
          <w:sz w:val="24"/>
          <w:szCs w:val="24"/>
        </w:rPr>
        <w:t>Resolution:</w:t>
      </w: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 xml:space="preserve"> </w:t>
      </w:r>
    </w:p>
    <w:p w14:paraId="79DBA7A8" w14:textId="77777777" w:rsidR="00391652" w:rsidRDefault="00391652" w:rsidP="00FB0DE5">
      <w:pPr>
        <w:rPr>
          <w:rFonts w:ascii="Times New Roman" w:hAnsi="Times New Roman" w:cs="Times New Roman"/>
          <w:b/>
          <w:iCs/>
          <w:sz w:val="24"/>
          <w:szCs w:val="24"/>
          <w:u w:val="single"/>
        </w:rPr>
      </w:pPr>
    </w:p>
    <w:p w14:paraId="7ABBD156" w14:textId="77777777" w:rsidR="00CE5CBE" w:rsidRDefault="00391652" w:rsidP="00436E3E">
      <w:pPr>
        <w:rPr>
          <w:rFonts w:ascii="Times New Roman" w:hAnsi="Times New Roman" w:cs="Times New Roman"/>
          <w:iCs/>
          <w:sz w:val="24"/>
          <w:szCs w:val="24"/>
        </w:rPr>
      </w:pPr>
      <w:r w:rsidRPr="00CA070E">
        <w:rPr>
          <w:rFonts w:ascii="Times New Roman" w:hAnsi="Times New Roman" w:cs="Times New Roman"/>
          <w:b/>
          <w:iCs/>
          <w:sz w:val="24"/>
          <w:szCs w:val="24"/>
        </w:rPr>
        <w:t>Step1:</w:t>
      </w:r>
      <w:r w:rsidRPr="00CD445E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="00CA070E" w:rsidRPr="00CD445E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="00CA070E" w:rsidRPr="00CA070E">
        <w:rPr>
          <w:rFonts w:ascii="Times New Roman" w:hAnsi="Times New Roman" w:cs="Times New Roman"/>
          <w:iCs/>
          <w:sz w:val="24"/>
          <w:szCs w:val="24"/>
        </w:rPr>
        <w:t xml:space="preserve">Manifest </w:t>
      </w:r>
      <w:r w:rsidR="00CE5CBE">
        <w:rPr>
          <w:rFonts w:ascii="Times New Roman" w:hAnsi="Times New Roman" w:cs="Times New Roman"/>
          <w:iCs/>
          <w:sz w:val="24"/>
          <w:szCs w:val="24"/>
        </w:rPr>
        <w:t xml:space="preserve">the </w:t>
      </w:r>
      <w:r w:rsidR="00423034">
        <w:rPr>
          <w:rFonts w:ascii="Times New Roman" w:hAnsi="Times New Roman" w:cs="Times New Roman"/>
          <w:iCs/>
          <w:sz w:val="24"/>
          <w:szCs w:val="24"/>
        </w:rPr>
        <w:t>oLPN</w:t>
      </w:r>
      <w:r w:rsidR="00CE5CBE">
        <w:rPr>
          <w:rFonts w:ascii="Times New Roman" w:hAnsi="Times New Roman" w:cs="Times New Roman"/>
          <w:iCs/>
          <w:sz w:val="24"/>
          <w:szCs w:val="24"/>
        </w:rPr>
        <w:t xml:space="preserve"> first </w:t>
      </w:r>
      <w:r w:rsidR="00CA070E" w:rsidRPr="00CA070E">
        <w:rPr>
          <w:rFonts w:ascii="Times New Roman" w:hAnsi="Times New Roman" w:cs="Times New Roman"/>
          <w:iCs/>
          <w:sz w:val="24"/>
          <w:szCs w:val="24"/>
        </w:rPr>
        <w:t>to “UPS GROUND WHOLESALE”</w:t>
      </w:r>
      <w:r w:rsidR="00CA070E">
        <w:rPr>
          <w:rFonts w:ascii="Times New Roman" w:hAnsi="Times New Roman" w:cs="Times New Roman"/>
          <w:iCs/>
          <w:sz w:val="24"/>
          <w:szCs w:val="24"/>
        </w:rPr>
        <w:t xml:space="preserve"> and then </w:t>
      </w:r>
    </w:p>
    <w:p w14:paraId="125AD372" w14:textId="77777777" w:rsidR="00CA070E" w:rsidRDefault="00CE5CBE" w:rsidP="00CE5CBE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A070E" w:rsidRPr="00CA070E">
        <w:rPr>
          <w:rFonts w:ascii="Times New Roman" w:hAnsi="Times New Roman" w:cs="Times New Roman"/>
          <w:iCs/>
          <w:sz w:val="24"/>
          <w:szCs w:val="24"/>
        </w:rPr>
        <w:t xml:space="preserve">De-Manifest </w:t>
      </w:r>
      <w:r>
        <w:rPr>
          <w:rFonts w:ascii="Times New Roman" w:hAnsi="Times New Roman" w:cs="Times New Roman"/>
          <w:iCs/>
          <w:sz w:val="24"/>
          <w:szCs w:val="24"/>
        </w:rPr>
        <w:t xml:space="preserve">the </w:t>
      </w:r>
      <w:r w:rsidR="00436E3E">
        <w:rPr>
          <w:rFonts w:ascii="Times New Roman" w:hAnsi="Times New Roman" w:cs="Times New Roman"/>
          <w:iCs/>
          <w:sz w:val="24"/>
          <w:szCs w:val="24"/>
        </w:rPr>
        <w:t>c</w:t>
      </w:r>
      <w:r w:rsidR="00CA070E" w:rsidRPr="00CA070E">
        <w:rPr>
          <w:rFonts w:ascii="Times New Roman" w:hAnsi="Times New Roman" w:cs="Times New Roman"/>
          <w:iCs/>
          <w:sz w:val="24"/>
          <w:szCs w:val="24"/>
        </w:rPr>
        <w:t>arton</w:t>
      </w:r>
      <w:r w:rsidR="0020334F">
        <w:rPr>
          <w:rFonts w:ascii="Times New Roman" w:hAnsi="Times New Roman" w:cs="Times New Roman"/>
          <w:iCs/>
          <w:sz w:val="24"/>
          <w:szCs w:val="24"/>
        </w:rPr>
        <w:t>.</w:t>
      </w:r>
    </w:p>
    <w:p w14:paraId="416E71FD" w14:textId="77777777" w:rsidR="0020334F" w:rsidRPr="00CA070E" w:rsidRDefault="0020334F" w:rsidP="00CA070E">
      <w:pPr>
        <w:rPr>
          <w:rFonts w:ascii="Times New Roman" w:hAnsi="Times New Roman" w:cs="Times New Roman"/>
          <w:iCs/>
          <w:sz w:val="24"/>
          <w:szCs w:val="24"/>
        </w:rPr>
      </w:pPr>
    </w:p>
    <w:p w14:paraId="4517CBE1" w14:textId="77777777" w:rsidR="00CA070E" w:rsidRPr="00CA070E" w:rsidRDefault="00CA070E" w:rsidP="00CA070E">
      <w:pPr>
        <w:rPr>
          <w:rFonts w:ascii="Times New Roman" w:hAnsi="Times New Roman" w:cs="Times New Roman"/>
          <w:iCs/>
          <w:sz w:val="24"/>
          <w:szCs w:val="24"/>
        </w:rPr>
      </w:pPr>
      <w:r w:rsidRPr="00CA070E">
        <w:rPr>
          <w:rFonts w:ascii="Times New Roman" w:hAnsi="Times New Roman" w:cs="Times New Roman"/>
          <w:b/>
          <w:iCs/>
          <w:sz w:val="24"/>
          <w:szCs w:val="24"/>
        </w:rPr>
        <w:t>Step 2:</w:t>
      </w:r>
      <w:r w:rsidRPr="00CA070E">
        <w:rPr>
          <w:rFonts w:ascii="Times New Roman" w:hAnsi="Times New Roman" w:cs="Times New Roman"/>
          <w:iCs/>
          <w:sz w:val="24"/>
          <w:szCs w:val="24"/>
        </w:rPr>
        <w:t xml:space="preserve"> Then Re-Manifest </w:t>
      </w:r>
      <w:r w:rsidR="00423034">
        <w:rPr>
          <w:rFonts w:ascii="Times New Roman" w:hAnsi="Times New Roman" w:cs="Times New Roman"/>
          <w:iCs/>
          <w:sz w:val="24"/>
          <w:szCs w:val="24"/>
        </w:rPr>
        <w:t>oLPN</w:t>
      </w:r>
      <w:r w:rsidR="00CE5CB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A070E">
        <w:rPr>
          <w:rFonts w:ascii="Times New Roman" w:hAnsi="Times New Roman" w:cs="Times New Roman"/>
          <w:iCs/>
          <w:sz w:val="24"/>
          <w:szCs w:val="24"/>
        </w:rPr>
        <w:t>to “FEDEX GROUND COLLECT”</w:t>
      </w:r>
      <w:r w:rsidR="0020334F">
        <w:rPr>
          <w:rFonts w:ascii="Times New Roman" w:hAnsi="Times New Roman" w:cs="Times New Roman"/>
          <w:iCs/>
          <w:sz w:val="24"/>
          <w:szCs w:val="24"/>
        </w:rPr>
        <w:t>.</w:t>
      </w:r>
    </w:p>
    <w:p w14:paraId="3CF54FD4" w14:textId="77777777" w:rsidR="00391652" w:rsidRDefault="00391652" w:rsidP="00FB0DE5">
      <w:pPr>
        <w:rPr>
          <w:rFonts w:ascii="Times New Roman" w:hAnsi="Times New Roman" w:cs="Times New Roman"/>
          <w:iCs/>
          <w:sz w:val="24"/>
          <w:szCs w:val="24"/>
        </w:rPr>
      </w:pPr>
    </w:p>
    <w:p w14:paraId="2A0450BB" w14:textId="77777777" w:rsidR="00940DDF" w:rsidRDefault="00CA070E" w:rsidP="00940DDF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 w:rsidRPr="0020334F">
        <w:rPr>
          <w:rFonts w:ascii="Times New Roman" w:hAnsi="Times New Roman" w:cs="Times New Roman"/>
          <w:b/>
          <w:iCs/>
          <w:color w:val="FF0000"/>
          <w:sz w:val="24"/>
          <w:szCs w:val="24"/>
          <w:u w:val="single"/>
        </w:rPr>
        <w:t>Note:</w:t>
      </w:r>
      <w:r w:rsidRPr="0020334F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 </w:t>
      </w:r>
      <w:r w:rsidRPr="00CA070E">
        <w:rPr>
          <w:rFonts w:ascii="Times New Roman" w:hAnsi="Times New Roman" w:cs="Times New Roman"/>
          <w:iCs/>
          <w:sz w:val="24"/>
          <w:szCs w:val="24"/>
        </w:rPr>
        <w:t xml:space="preserve">Always request the user print a new Shipping Label once the </w:t>
      </w:r>
    </w:p>
    <w:p w14:paraId="0299F22D" w14:textId="77777777" w:rsidR="00CA070E" w:rsidRDefault="00940DDF" w:rsidP="00940DDF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</w:t>
      </w:r>
      <w:r w:rsidR="00423034">
        <w:rPr>
          <w:rFonts w:ascii="Times New Roman" w:hAnsi="Times New Roman" w:cs="Times New Roman"/>
          <w:iCs/>
          <w:sz w:val="24"/>
          <w:szCs w:val="24"/>
        </w:rPr>
        <w:t>oLPN</w:t>
      </w:r>
      <w:r w:rsidR="00CA070E" w:rsidRPr="00CA070E">
        <w:rPr>
          <w:rFonts w:ascii="Times New Roman" w:hAnsi="Times New Roman" w:cs="Times New Roman"/>
          <w:iCs/>
          <w:sz w:val="24"/>
          <w:szCs w:val="24"/>
        </w:rPr>
        <w:t xml:space="preserve"> is manifested.</w:t>
      </w:r>
    </w:p>
    <w:p w14:paraId="66EC4C76" w14:textId="77777777" w:rsidR="00CA070E" w:rsidRDefault="00CA070E" w:rsidP="00FB0DE5">
      <w:pPr>
        <w:rPr>
          <w:rFonts w:ascii="Times New Roman" w:hAnsi="Times New Roman" w:cs="Times New Roman"/>
          <w:iCs/>
          <w:sz w:val="24"/>
          <w:szCs w:val="24"/>
        </w:rPr>
      </w:pPr>
    </w:p>
    <w:p w14:paraId="123E39D7" w14:textId="77777777" w:rsidR="002E30FA" w:rsidRDefault="002E30FA" w:rsidP="00FB0DE5"/>
    <w:p w14:paraId="783DB7F5" w14:textId="77777777" w:rsidR="0020334F" w:rsidRPr="0020334F" w:rsidRDefault="0020334F" w:rsidP="00FB0DE5">
      <w:pPr>
        <w:rPr>
          <w:rFonts w:ascii="Times New Roman" w:hAnsi="Times New Roman" w:cs="Times New Roman"/>
          <w:b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>Scenario 3</w:t>
      </w:r>
      <w:r w:rsidR="00CA070E" w:rsidRPr="00CA070E">
        <w:rPr>
          <w:rFonts w:ascii="Times New Roman" w:hAnsi="Times New Roman" w:cs="Times New Roman"/>
          <w:b/>
          <w:iCs/>
          <w:sz w:val="24"/>
          <w:szCs w:val="24"/>
          <w:u w:val="single"/>
        </w:rPr>
        <w:t>:</w:t>
      </w:r>
      <w:r w:rsidR="00CA070E" w:rsidRPr="0020334F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="00616F13" w:rsidRPr="0020334F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20334F">
        <w:rPr>
          <w:rFonts w:ascii="Times New Roman" w:hAnsi="Times New Roman" w:cs="Times New Roman"/>
          <w:iCs/>
          <w:sz w:val="24"/>
          <w:szCs w:val="24"/>
        </w:rPr>
        <w:t xml:space="preserve">User </w:t>
      </w:r>
      <w:r w:rsidR="00D5326E">
        <w:rPr>
          <w:rFonts w:ascii="Times New Roman" w:hAnsi="Times New Roman" w:cs="Times New Roman"/>
          <w:iCs/>
          <w:sz w:val="24"/>
          <w:szCs w:val="24"/>
        </w:rPr>
        <w:t>receives</w:t>
      </w:r>
      <w:r w:rsidRPr="0020334F">
        <w:rPr>
          <w:rFonts w:ascii="Times New Roman" w:hAnsi="Times New Roman" w:cs="Times New Roman"/>
          <w:iCs/>
          <w:sz w:val="24"/>
          <w:szCs w:val="24"/>
        </w:rPr>
        <w:t xml:space="preserve"> a below error while manifesting the carton:</w:t>
      </w:r>
    </w:p>
    <w:p w14:paraId="72C71D73" w14:textId="77777777" w:rsidR="0020334F" w:rsidRPr="0020334F" w:rsidRDefault="0020334F" w:rsidP="00FB0DE5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5BC1B0E6" w14:textId="77777777" w:rsidR="00616F13" w:rsidRPr="00436E3E" w:rsidRDefault="0020334F" w:rsidP="00FB0DE5">
      <w:pPr>
        <w:rPr>
          <w:rFonts w:ascii="Times New Roman" w:hAnsi="Times New Roman" w:cs="Times New Roman"/>
          <w:iCs/>
          <w:sz w:val="24"/>
          <w:szCs w:val="24"/>
        </w:rPr>
      </w:pPr>
      <w:r w:rsidRPr="0020334F">
        <w:rPr>
          <w:rFonts w:ascii="Times New Roman" w:hAnsi="Times New Roman" w:cs="Times New Roman"/>
          <w:b/>
          <w:iCs/>
          <w:sz w:val="24"/>
          <w:szCs w:val="24"/>
        </w:rPr>
        <w:t>Error:</w:t>
      </w:r>
      <w:r w:rsidR="00453E2A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International Goods Description required for Order 1213516673</w:t>
      </w:r>
    </w:p>
    <w:p w14:paraId="30AC4597" w14:textId="77777777" w:rsidR="00436E3E" w:rsidRDefault="00436E3E" w:rsidP="00FB0DE5">
      <w:pPr>
        <w:rPr>
          <w:rFonts w:ascii="Arial" w:hAnsi="Arial" w:cs="Arial"/>
          <w:noProof/>
          <w:szCs w:val="20"/>
        </w:rPr>
      </w:pP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 xml:space="preserve">                                 </w:t>
      </w:r>
    </w:p>
    <w:p w14:paraId="5BF68A1F" w14:textId="77777777" w:rsidR="00436E3E" w:rsidRDefault="00436E3E" w:rsidP="00436E3E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Attached is the reference mail for the same issue.</w:t>
      </w:r>
    </w:p>
    <w:p w14:paraId="1C1DA00E" w14:textId="77777777" w:rsidR="00436E3E" w:rsidRDefault="00436E3E" w:rsidP="00436E3E">
      <w:pPr>
        <w:rPr>
          <w:rFonts w:ascii="Times New Roman" w:hAnsi="Times New Roman" w:cs="Times New Roman"/>
          <w:iCs/>
          <w:sz w:val="24"/>
          <w:szCs w:val="24"/>
        </w:rPr>
      </w:pPr>
    </w:p>
    <w:p w14:paraId="3791F5EE" w14:textId="77777777" w:rsidR="00436E3E" w:rsidRDefault="00436E3E" w:rsidP="00436E3E">
      <w:r>
        <w:t xml:space="preserve">                                                                 </w:t>
      </w:r>
      <w:r>
        <w:object w:dxaOrig="1551" w:dyaOrig="1004" w14:anchorId="43A55820">
          <v:shape id="_x0000_i1027" type="#_x0000_t75" style="width:77pt;height:47pt" o:ole="">
            <v:imagedata r:id="rId15" o:title=""/>
          </v:shape>
          <o:OLEObject Type="Embed" ProgID="Package" ShapeID="_x0000_i1027" DrawAspect="Icon" ObjectID="_1593867966" r:id="rId16"/>
        </w:object>
      </w:r>
    </w:p>
    <w:p w14:paraId="759471D1" w14:textId="77777777" w:rsidR="00436E3E" w:rsidRDefault="00436E3E" w:rsidP="00FB0DE5">
      <w:pPr>
        <w:rPr>
          <w:rFonts w:ascii="Arial" w:hAnsi="Arial" w:cs="Arial"/>
          <w:noProof/>
          <w:szCs w:val="20"/>
        </w:rPr>
      </w:pPr>
    </w:p>
    <w:p w14:paraId="5ADF4E45" w14:textId="77777777" w:rsidR="00436E3E" w:rsidRDefault="00436E3E" w:rsidP="00FB0DE5">
      <w:pPr>
        <w:rPr>
          <w:rFonts w:ascii="Arial" w:hAnsi="Arial" w:cs="Arial"/>
          <w:noProof/>
          <w:szCs w:val="20"/>
        </w:rPr>
      </w:pPr>
    </w:p>
    <w:p w14:paraId="43CA83E9" w14:textId="77777777" w:rsidR="00436E3E" w:rsidRDefault="00436E3E" w:rsidP="00FB0DE5">
      <w:pPr>
        <w:rPr>
          <w:rFonts w:ascii="Arial" w:hAnsi="Arial" w:cs="Arial"/>
          <w:noProof/>
          <w:szCs w:val="20"/>
        </w:rPr>
      </w:pPr>
    </w:p>
    <w:p w14:paraId="4B334920" w14:textId="77777777" w:rsidR="00616F13" w:rsidRDefault="00436E3E" w:rsidP="00FB0DE5">
      <w:pPr>
        <w:rPr>
          <w:rFonts w:ascii="Times New Roman" w:hAnsi="Times New Roman" w:cs="Times New Roman"/>
          <w:b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 xml:space="preserve">                         </w:t>
      </w:r>
      <w:r w:rsidR="00616F13">
        <w:rPr>
          <w:rFonts w:ascii="Arial" w:hAnsi="Arial" w:cs="Arial"/>
          <w:noProof/>
          <w:szCs w:val="20"/>
        </w:rPr>
        <w:drawing>
          <wp:inline distT="0" distB="0" distL="0" distR="0" wp14:anchorId="393293B9" wp14:editId="645A00B6">
            <wp:extent cx="3524249" cy="1838325"/>
            <wp:effectExtent l="0" t="0" r="635" b="0"/>
            <wp:docPr id="6" name="Picture 6" descr="cid:image001.jpg@01D1A61A.6126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01.jpg@01D1A61A.6126373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971" cy="18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3568" w14:textId="77777777" w:rsidR="00453E2A" w:rsidRDefault="00453E2A" w:rsidP="00FB0DE5">
      <w:pPr>
        <w:rPr>
          <w:rFonts w:ascii="Times New Roman" w:hAnsi="Times New Roman" w:cs="Times New Roman"/>
          <w:b/>
          <w:iCs/>
          <w:sz w:val="24"/>
          <w:szCs w:val="24"/>
          <w:u w:val="single"/>
        </w:rPr>
      </w:pPr>
    </w:p>
    <w:p w14:paraId="6FD29605" w14:textId="77777777" w:rsidR="00453E2A" w:rsidRPr="0020334F" w:rsidRDefault="00453E2A" w:rsidP="00FB0DE5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20334F">
        <w:rPr>
          <w:rFonts w:ascii="Times New Roman" w:hAnsi="Times New Roman" w:cs="Times New Roman"/>
          <w:b/>
          <w:iCs/>
          <w:sz w:val="24"/>
          <w:szCs w:val="24"/>
        </w:rPr>
        <w:t xml:space="preserve">Resolution Steps: </w:t>
      </w:r>
    </w:p>
    <w:p w14:paraId="7CD22357" w14:textId="77777777" w:rsidR="00453E2A" w:rsidRDefault="00453E2A" w:rsidP="00FB0DE5">
      <w:pPr>
        <w:rPr>
          <w:rFonts w:ascii="Times New Roman" w:hAnsi="Times New Roman" w:cs="Times New Roman"/>
          <w:b/>
          <w:iCs/>
          <w:sz w:val="24"/>
          <w:szCs w:val="24"/>
          <w:u w:val="single"/>
        </w:rPr>
      </w:pPr>
    </w:p>
    <w:p w14:paraId="24A2C59B" w14:textId="77777777" w:rsidR="00436E3E" w:rsidRDefault="00453E2A" w:rsidP="00FB0DE5">
      <w:pPr>
        <w:rPr>
          <w:rFonts w:ascii="Times New Roman" w:hAnsi="Times New Roman" w:cs="Times New Roman"/>
          <w:iCs/>
          <w:sz w:val="24"/>
          <w:szCs w:val="24"/>
        </w:rPr>
      </w:pPr>
      <w:r w:rsidRPr="0020334F">
        <w:rPr>
          <w:rFonts w:ascii="Times New Roman" w:hAnsi="Times New Roman" w:cs="Times New Roman"/>
          <w:b/>
          <w:iCs/>
          <w:sz w:val="24"/>
          <w:szCs w:val="24"/>
        </w:rPr>
        <w:t xml:space="preserve">Step1: </w:t>
      </w:r>
      <w:r w:rsidRPr="00453E2A">
        <w:rPr>
          <w:rFonts w:ascii="Times New Roman" w:hAnsi="Times New Roman" w:cs="Times New Roman"/>
          <w:iCs/>
          <w:sz w:val="24"/>
          <w:szCs w:val="24"/>
        </w:rPr>
        <w:t xml:space="preserve">Check the address on the </w:t>
      </w:r>
      <w:r w:rsidR="0020334F" w:rsidRPr="00453E2A">
        <w:rPr>
          <w:rFonts w:ascii="Times New Roman" w:hAnsi="Times New Roman" w:cs="Times New Roman"/>
          <w:iCs/>
          <w:sz w:val="24"/>
          <w:szCs w:val="24"/>
        </w:rPr>
        <w:t>order</w:t>
      </w:r>
      <w:r w:rsidR="0020334F">
        <w:rPr>
          <w:rFonts w:ascii="Times New Roman" w:hAnsi="Times New Roman" w:cs="Times New Roman"/>
          <w:iCs/>
          <w:sz w:val="24"/>
          <w:szCs w:val="24"/>
        </w:rPr>
        <w:t xml:space="preserve">; </w:t>
      </w:r>
      <w:r>
        <w:rPr>
          <w:rFonts w:ascii="Times New Roman" w:hAnsi="Times New Roman" w:cs="Times New Roman"/>
          <w:iCs/>
          <w:sz w:val="24"/>
          <w:szCs w:val="24"/>
        </w:rPr>
        <w:t xml:space="preserve">if it is international </w:t>
      </w:r>
      <w:r w:rsidR="003C2A33">
        <w:rPr>
          <w:rFonts w:ascii="Times New Roman" w:hAnsi="Times New Roman" w:cs="Times New Roman"/>
          <w:iCs/>
          <w:sz w:val="24"/>
          <w:szCs w:val="24"/>
        </w:rPr>
        <w:t>w</w:t>
      </w:r>
      <w:r w:rsidR="0020334F">
        <w:rPr>
          <w:rFonts w:ascii="Times New Roman" w:hAnsi="Times New Roman" w:cs="Times New Roman"/>
          <w:iCs/>
          <w:sz w:val="24"/>
          <w:szCs w:val="24"/>
        </w:rPr>
        <w:t xml:space="preserve">e can’t do </w:t>
      </w:r>
    </w:p>
    <w:p w14:paraId="13838EAC" w14:textId="77777777" w:rsidR="00453E2A" w:rsidRDefault="00436E3E" w:rsidP="00FB0DE5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</w:t>
      </w:r>
      <w:r w:rsidR="0020334F">
        <w:rPr>
          <w:rFonts w:ascii="Times New Roman" w:hAnsi="Times New Roman" w:cs="Times New Roman"/>
          <w:iCs/>
          <w:sz w:val="24"/>
          <w:szCs w:val="24"/>
        </w:rPr>
        <w:t xml:space="preserve">anything as WM is </w:t>
      </w:r>
      <w:r w:rsidR="00453E2A">
        <w:rPr>
          <w:rFonts w:ascii="Times New Roman" w:hAnsi="Times New Roman" w:cs="Times New Roman"/>
          <w:iCs/>
          <w:sz w:val="24"/>
          <w:szCs w:val="24"/>
        </w:rPr>
        <w:t>not configured for international parcel.</w:t>
      </w:r>
    </w:p>
    <w:p w14:paraId="39051B46" w14:textId="77777777" w:rsidR="0020334F" w:rsidRDefault="0020334F" w:rsidP="00FB0DE5">
      <w:pPr>
        <w:rPr>
          <w:rFonts w:ascii="Times New Roman" w:hAnsi="Times New Roman" w:cs="Times New Roman"/>
          <w:iCs/>
          <w:sz w:val="24"/>
          <w:szCs w:val="24"/>
        </w:rPr>
      </w:pPr>
    </w:p>
    <w:p w14:paraId="13F42E84" w14:textId="77777777" w:rsidR="00436E3E" w:rsidRDefault="0020334F" w:rsidP="00FB0DE5">
      <w:pPr>
        <w:rPr>
          <w:rFonts w:ascii="Times New Roman" w:hAnsi="Times New Roman" w:cs="Times New Roman"/>
          <w:iCs/>
          <w:sz w:val="24"/>
          <w:szCs w:val="24"/>
        </w:rPr>
      </w:pPr>
      <w:r w:rsidRPr="0020334F">
        <w:rPr>
          <w:rFonts w:ascii="Times New Roman" w:hAnsi="Times New Roman" w:cs="Times New Roman"/>
          <w:b/>
          <w:iCs/>
          <w:sz w:val="24"/>
          <w:szCs w:val="24"/>
        </w:rPr>
        <w:t xml:space="preserve">Step 2: </w:t>
      </w:r>
      <w:r w:rsidR="00453E2A">
        <w:rPr>
          <w:rFonts w:ascii="Times New Roman" w:hAnsi="Times New Roman" w:cs="Times New Roman"/>
          <w:iCs/>
          <w:sz w:val="24"/>
          <w:szCs w:val="24"/>
        </w:rPr>
        <w:t xml:space="preserve">Confirm with user </w:t>
      </w:r>
      <w:r w:rsidR="00922D34">
        <w:rPr>
          <w:rFonts w:ascii="Times New Roman" w:hAnsi="Times New Roman" w:cs="Times New Roman"/>
          <w:iCs/>
          <w:sz w:val="24"/>
          <w:szCs w:val="24"/>
        </w:rPr>
        <w:t>address on the shipment and address on the cartons is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19A92884" w14:textId="77777777" w:rsidR="00453E2A" w:rsidRDefault="00436E3E" w:rsidP="00FB0DE5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 </w:t>
      </w:r>
      <w:r w:rsidR="00922D34">
        <w:rPr>
          <w:rFonts w:ascii="Times New Roman" w:hAnsi="Times New Roman" w:cs="Times New Roman"/>
          <w:iCs/>
          <w:sz w:val="24"/>
          <w:szCs w:val="24"/>
        </w:rPr>
        <w:t>same or not</w:t>
      </w:r>
      <w:r w:rsidR="00CD3C17">
        <w:rPr>
          <w:rFonts w:ascii="Times New Roman" w:hAnsi="Times New Roman" w:cs="Times New Roman"/>
          <w:iCs/>
          <w:sz w:val="24"/>
          <w:szCs w:val="24"/>
        </w:rPr>
        <w:t>.</w:t>
      </w:r>
    </w:p>
    <w:p w14:paraId="09840A07" w14:textId="77777777" w:rsidR="0020334F" w:rsidRDefault="0020334F" w:rsidP="00FB0DE5">
      <w:pPr>
        <w:rPr>
          <w:rFonts w:ascii="Times New Roman" w:hAnsi="Times New Roman" w:cs="Times New Roman"/>
          <w:iCs/>
          <w:sz w:val="24"/>
          <w:szCs w:val="24"/>
        </w:rPr>
      </w:pPr>
    </w:p>
    <w:p w14:paraId="29815941" w14:textId="77777777" w:rsidR="00CD3C17" w:rsidRDefault="00436E3E" w:rsidP="00436E3E">
      <w:pPr>
        <w:ind w:firstLine="36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</w:t>
      </w:r>
      <w:r w:rsidR="00CD3C17">
        <w:rPr>
          <w:rFonts w:ascii="Times New Roman" w:hAnsi="Times New Roman" w:cs="Times New Roman"/>
          <w:iCs/>
          <w:sz w:val="24"/>
          <w:szCs w:val="24"/>
        </w:rPr>
        <w:t xml:space="preserve">Then follow the below steps to </w:t>
      </w:r>
      <w:r w:rsidR="0020334F">
        <w:rPr>
          <w:rFonts w:ascii="Times New Roman" w:hAnsi="Times New Roman" w:cs="Times New Roman"/>
          <w:iCs/>
          <w:sz w:val="24"/>
          <w:szCs w:val="24"/>
        </w:rPr>
        <w:t>manifest</w:t>
      </w:r>
      <w:r w:rsidR="00CD3C17">
        <w:rPr>
          <w:rFonts w:ascii="Times New Roman" w:hAnsi="Times New Roman" w:cs="Times New Roman"/>
          <w:iCs/>
          <w:sz w:val="24"/>
          <w:szCs w:val="24"/>
        </w:rPr>
        <w:t>:</w:t>
      </w:r>
    </w:p>
    <w:p w14:paraId="6249DA9E" w14:textId="77777777" w:rsidR="00CD3C17" w:rsidRDefault="00CD3C17" w:rsidP="00FB0DE5">
      <w:pPr>
        <w:rPr>
          <w:rFonts w:ascii="Times New Roman" w:hAnsi="Times New Roman" w:cs="Times New Roman"/>
          <w:iCs/>
          <w:sz w:val="24"/>
          <w:szCs w:val="24"/>
        </w:rPr>
      </w:pPr>
    </w:p>
    <w:p w14:paraId="4654CE98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Go to Manual Load Planning</w:t>
      </w:r>
    </w:p>
    <w:p w14:paraId="3E8665F9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Find Shipment</w:t>
      </w:r>
    </w:p>
    <w:p w14:paraId="4502E99B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Remove Order/LPN from Shipment</w:t>
      </w:r>
    </w:p>
    <w:p w14:paraId="1BC8CB95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Add Order/LPN to “NEW” Shipment</w:t>
      </w:r>
    </w:p>
    <w:p w14:paraId="0136D8AB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Save Workspace</w:t>
      </w:r>
    </w:p>
    <w:p w14:paraId="3022BAD0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Go to Manifest oLPN screen select “Edit DO Destination”</w:t>
      </w:r>
    </w:p>
    <w:p w14:paraId="3F659B39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Enter in Correct Address</w:t>
      </w:r>
    </w:p>
    <w:p w14:paraId="3800C0FF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Click Save</w:t>
      </w:r>
    </w:p>
    <w:p w14:paraId="0FF8CC5C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Note – WM caches some values, so return to oLPN Screen</w:t>
      </w:r>
    </w:p>
    <w:p w14:paraId="56C4911B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Enter oLPN</w:t>
      </w:r>
    </w:p>
    <w:p w14:paraId="4DFF8EAD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Select oLPN &gt; Weight/Freight Manifest</w:t>
      </w:r>
    </w:p>
    <w:p w14:paraId="601162D4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Enter in Weight</w:t>
      </w:r>
    </w:p>
    <w:p w14:paraId="16095302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Manifest</w:t>
      </w:r>
    </w:p>
    <w:p w14:paraId="7EC22E18" w14:textId="77777777" w:rsidR="00CD3C17" w:rsidRPr="00CD3C17" w:rsidRDefault="00CD3C17" w:rsidP="00062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Print new Shipping Label</w:t>
      </w:r>
    </w:p>
    <w:p w14:paraId="7A6F3BA9" w14:textId="77777777" w:rsidR="00CD3C17" w:rsidRDefault="00CD3C17" w:rsidP="00CD3C17">
      <w:pPr>
        <w:rPr>
          <w:rFonts w:ascii="Calibri" w:hAnsi="Calibri"/>
          <w:color w:val="1F497D"/>
          <w:sz w:val="22"/>
        </w:rPr>
      </w:pPr>
    </w:p>
    <w:p w14:paraId="1850C6CC" w14:textId="77777777" w:rsidR="003C2A33" w:rsidRDefault="0020334F" w:rsidP="003C2A33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FF0000"/>
          <w:sz w:val="24"/>
          <w:szCs w:val="24"/>
          <w:u w:val="single"/>
        </w:rPr>
        <w:t>Reason:</w:t>
      </w:r>
      <w:r w:rsidR="00CD3C17" w:rsidRPr="0020334F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</w:t>
      </w:r>
      <w:r w:rsidR="003C2A33" w:rsidRPr="003C2A33">
        <w:rPr>
          <w:rFonts w:ascii="Times New Roman" w:hAnsi="Times New Roman" w:cs="Times New Roman"/>
          <w:iCs/>
          <w:sz w:val="24"/>
          <w:szCs w:val="24"/>
        </w:rPr>
        <w:t>We need to follow the above steps</w:t>
      </w:r>
      <w:r w:rsidR="003C2A33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</w:t>
      </w:r>
      <w:r w:rsidRPr="0020334F">
        <w:rPr>
          <w:rFonts w:ascii="Times New Roman" w:hAnsi="Times New Roman" w:cs="Times New Roman"/>
          <w:iCs/>
          <w:sz w:val="24"/>
          <w:szCs w:val="24"/>
        </w:rPr>
        <w:t>b</w:t>
      </w:r>
      <w:r w:rsidR="003C2A33">
        <w:rPr>
          <w:rFonts w:ascii="Times New Roman" w:hAnsi="Times New Roman" w:cs="Times New Roman"/>
          <w:iCs/>
          <w:sz w:val="24"/>
          <w:szCs w:val="24"/>
        </w:rPr>
        <w:t>ecause the LPN was on a s</w:t>
      </w:r>
      <w:r w:rsidR="00CD3C17" w:rsidRPr="00CD3C17">
        <w:rPr>
          <w:rFonts w:ascii="Times New Roman" w:hAnsi="Times New Roman" w:cs="Times New Roman"/>
          <w:iCs/>
          <w:sz w:val="24"/>
          <w:szCs w:val="24"/>
        </w:rPr>
        <w:t xml:space="preserve">hipment </w:t>
      </w:r>
    </w:p>
    <w:p w14:paraId="6DE73216" w14:textId="77777777" w:rsidR="003C2A33" w:rsidRDefault="00CD3C17" w:rsidP="003C2A33">
      <w:pPr>
        <w:ind w:left="720" w:firstLine="240"/>
        <w:rPr>
          <w:rFonts w:ascii="Times New Roman" w:hAnsi="Times New Roman" w:cs="Times New Roman"/>
          <w:iCs/>
          <w:sz w:val="24"/>
          <w:szCs w:val="24"/>
        </w:rPr>
      </w:pPr>
      <w:r w:rsidRPr="00CD3C17">
        <w:rPr>
          <w:rFonts w:ascii="Times New Roman" w:hAnsi="Times New Roman" w:cs="Times New Roman"/>
          <w:iCs/>
          <w:sz w:val="24"/>
          <w:szCs w:val="24"/>
        </w:rPr>
        <w:t>that already had manifested LPN</w:t>
      </w:r>
      <w:r w:rsidR="0020334F">
        <w:rPr>
          <w:rFonts w:ascii="Times New Roman" w:hAnsi="Times New Roman" w:cs="Times New Roman"/>
          <w:iCs/>
          <w:sz w:val="24"/>
          <w:szCs w:val="24"/>
        </w:rPr>
        <w:t>’</w:t>
      </w:r>
      <w:r w:rsidRPr="00CD3C17">
        <w:rPr>
          <w:rFonts w:ascii="Times New Roman" w:hAnsi="Times New Roman" w:cs="Times New Roman"/>
          <w:iCs/>
          <w:sz w:val="24"/>
          <w:szCs w:val="24"/>
        </w:rPr>
        <w:t xml:space="preserve">s, we have to move the </w:t>
      </w:r>
      <w:r w:rsidR="00423034">
        <w:rPr>
          <w:rFonts w:ascii="Times New Roman" w:hAnsi="Times New Roman" w:cs="Times New Roman"/>
          <w:iCs/>
          <w:sz w:val="24"/>
          <w:szCs w:val="24"/>
        </w:rPr>
        <w:t>o</w:t>
      </w:r>
      <w:r w:rsidRPr="00CD3C17">
        <w:rPr>
          <w:rFonts w:ascii="Times New Roman" w:hAnsi="Times New Roman" w:cs="Times New Roman"/>
          <w:iCs/>
          <w:sz w:val="24"/>
          <w:szCs w:val="24"/>
        </w:rPr>
        <w:t xml:space="preserve">LPN to a </w:t>
      </w:r>
      <w:r w:rsidR="003C2A33">
        <w:rPr>
          <w:rFonts w:ascii="Times New Roman" w:hAnsi="Times New Roman" w:cs="Times New Roman"/>
          <w:iCs/>
          <w:sz w:val="24"/>
          <w:szCs w:val="24"/>
        </w:rPr>
        <w:t xml:space="preserve">    </w:t>
      </w:r>
    </w:p>
    <w:p w14:paraId="597955C0" w14:textId="77777777" w:rsidR="00922D34" w:rsidRDefault="003C2A33" w:rsidP="003C2A33">
      <w:pPr>
        <w:ind w:left="720" w:firstLine="24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new </w:t>
      </w:r>
      <w:r w:rsidR="00436E3E">
        <w:rPr>
          <w:rFonts w:ascii="Times New Roman" w:hAnsi="Times New Roman" w:cs="Times New Roman"/>
          <w:iCs/>
          <w:sz w:val="24"/>
          <w:szCs w:val="24"/>
        </w:rPr>
        <w:t>s</w:t>
      </w:r>
      <w:r w:rsidR="00CD3C17" w:rsidRPr="00CD3C17">
        <w:rPr>
          <w:rFonts w:ascii="Times New Roman" w:hAnsi="Times New Roman" w:cs="Times New Roman"/>
          <w:iCs/>
          <w:sz w:val="24"/>
          <w:szCs w:val="24"/>
        </w:rPr>
        <w:t>hipment in order to change the Address</w:t>
      </w:r>
      <w:r w:rsidR="00CD3C17">
        <w:rPr>
          <w:rFonts w:ascii="Times New Roman" w:hAnsi="Times New Roman" w:cs="Times New Roman"/>
          <w:iCs/>
          <w:sz w:val="24"/>
          <w:szCs w:val="24"/>
        </w:rPr>
        <w:t>.</w:t>
      </w:r>
    </w:p>
    <w:p w14:paraId="1EDB85FC" w14:textId="77777777" w:rsidR="00CD3C17" w:rsidRDefault="00CD3C17" w:rsidP="00CD3C17">
      <w:pPr>
        <w:rPr>
          <w:rFonts w:ascii="Times New Roman" w:hAnsi="Times New Roman" w:cs="Times New Roman"/>
          <w:iCs/>
          <w:sz w:val="24"/>
          <w:szCs w:val="24"/>
        </w:rPr>
      </w:pPr>
    </w:p>
    <w:p w14:paraId="66AFE937" w14:textId="77777777" w:rsidR="00A95B30" w:rsidRDefault="00A95B30" w:rsidP="00CD3C17"/>
    <w:p w14:paraId="0592C690" w14:textId="77777777" w:rsidR="00436E3E" w:rsidRDefault="00574154" w:rsidP="00574154">
      <w:pPr>
        <w:rPr>
          <w:rFonts w:ascii="Times New Roman" w:hAnsi="Times New Roman" w:cs="Times New Roman"/>
          <w:iCs/>
          <w:sz w:val="24"/>
          <w:szCs w:val="24"/>
        </w:rPr>
      </w:pPr>
      <w:r w:rsidRPr="00574154">
        <w:rPr>
          <w:rFonts w:ascii="Times New Roman" w:hAnsi="Times New Roman" w:cs="Times New Roman"/>
          <w:b/>
          <w:iCs/>
          <w:color w:val="FF0000"/>
          <w:sz w:val="24"/>
          <w:szCs w:val="24"/>
        </w:rPr>
        <w:t xml:space="preserve"> </w:t>
      </w:r>
      <w:r w:rsidR="00A95B30" w:rsidRPr="0020334F">
        <w:rPr>
          <w:rFonts w:ascii="Times New Roman" w:hAnsi="Times New Roman" w:cs="Times New Roman"/>
          <w:b/>
          <w:iCs/>
          <w:color w:val="FF0000"/>
          <w:sz w:val="24"/>
          <w:szCs w:val="24"/>
          <w:u w:val="single"/>
        </w:rPr>
        <w:t>Note:</w:t>
      </w:r>
      <w:r w:rsidR="00897114"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color w:val="FF0000"/>
          <w:sz w:val="24"/>
          <w:szCs w:val="24"/>
        </w:rPr>
        <w:t xml:space="preserve"> </w:t>
      </w:r>
      <w:r w:rsidR="00A95B30" w:rsidRPr="00CA070E">
        <w:rPr>
          <w:rFonts w:ascii="Times New Roman" w:hAnsi="Times New Roman" w:cs="Times New Roman"/>
          <w:iCs/>
          <w:sz w:val="24"/>
          <w:szCs w:val="24"/>
        </w:rPr>
        <w:t xml:space="preserve">Always request user </w:t>
      </w:r>
      <w:r w:rsidR="00423034">
        <w:rPr>
          <w:rFonts w:ascii="Times New Roman" w:hAnsi="Times New Roman" w:cs="Times New Roman"/>
          <w:iCs/>
          <w:sz w:val="24"/>
          <w:szCs w:val="24"/>
        </w:rPr>
        <w:t xml:space="preserve">to </w:t>
      </w:r>
      <w:r w:rsidR="00A95B30" w:rsidRPr="00CA070E">
        <w:rPr>
          <w:rFonts w:ascii="Times New Roman" w:hAnsi="Times New Roman" w:cs="Times New Roman"/>
          <w:iCs/>
          <w:sz w:val="24"/>
          <w:szCs w:val="24"/>
        </w:rPr>
        <w:t xml:space="preserve">print a new Shipping Label once the </w:t>
      </w:r>
    </w:p>
    <w:p w14:paraId="6AD84525" w14:textId="77777777" w:rsidR="00A95B30" w:rsidRDefault="00423034" w:rsidP="0089711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oLPN</w:t>
      </w:r>
      <w:r w:rsidR="00A95B30" w:rsidRPr="00CA070E">
        <w:rPr>
          <w:rFonts w:ascii="Times New Roman" w:hAnsi="Times New Roman" w:cs="Times New Roman"/>
          <w:iCs/>
          <w:sz w:val="24"/>
          <w:szCs w:val="24"/>
        </w:rPr>
        <w:t xml:space="preserve"> is manifested.</w:t>
      </w:r>
    </w:p>
    <w:p w14:paraId="05E19D8C" w14:textId="77777777" w:rsidR="002E30FA" w:rsidRDefault="002E30FA" w:rsidP="0089711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3B65B623" w14:textId="77777777" w:rsidR="002E30FA" w:rsidRDefault="002E30FA" w:rsidP="0089711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480931FC" w14:textId="77777777" w:rsidR="002E30FA" w:rsidRDefault="002E30FA" w:rsidP="0089711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23CF5F26" w14:textId="77777777" w:rsidR="002E30FA" w:rsidRPr="002E30FA" w:rsidRDefault="002E30FA" w:rsidP="002E30FA">
      <w:pPr>
        <w:rPr>
          <w:rFonts w:ascii="Times New Roman" w:hAnsi="Times New Roman" w:cs="Times New Roman"/>
          <w:b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>Scenario 4</w:t>
      </w:r>
      <w:r w:rsidRPr="00CA070E">
        <w:rPr>
          <w:rFonts w:ascii="Times New Roman" w:hAnsi="Times New Roman" w:cs="Times New Roman"/>
          <w:b/>
          <w:iCs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 xml:space="preserve"> </w:t>
      </w:r>
      <w:r w:rsidRPr="0020334F">
        <w:rPr>
          <w:rFonts w:ascii="Times New Roman" w:hAnsi="Times New Roman" w:cs="Times New Roman"/>
          <w:b/>
          <w:iCs/>
          <w:sz w:val="24"/>
          <w:szCs w:val="24"/>
        </w:rPr>
        <w:t xml:space="preserve">  </w:t>
      </w:r>
      <w:r w:rsidRPr="0020334F">
        <w:rPr>
          <w:rFonts w:ascii="Times New Roman" w:hAnsi="Times New Roman" w:cs="Times New Roman"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iCs/>
          <w:sz w:val="24"/>
          <w:szCs w:val="24"/>
        </w:rPr>
        <w:t>receives</w:t>
      </w:r>
      <w:r w:rsidRPr="0020334F">
        <w:rPr>
          <w:rFonts w:ascii="Times New Roman" w:hAnsi="Times New Roman" w:cs="Times New Roman"/>
          <w:iCs/>
          <w:sz w:val="24"/>
          <w:szCs w:val="24"/>
        </w:rPr>
        <w:t xml:space="preserve"> a below error while manifesting the carton:</w:t>
      </w:r>
    </w:p>
    <w:p w14:paraId="6581FD09" w14:textId="77777777" w:rsidR="002E30FA" w:rsidRPr="002E30FA" w:rsidRDefault="002E30FA" w:rsidP="002E30FA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46D52001" w14:textId="77777777" w:rsidR="002E30FA" w:rsidRPr="002E30FA" w:rsidRDefault="002E30FA" w:rsidP="002E30FA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2E30FA">
        <w:rPr>
          <w:rFonts w:ascii="Times New Roman" w:hAnsi="Times New Roman" w:cs="Times New Roman"/>
          <w:b/>
          <w:iCs/>
          <w:sz w:val="24"/>
          <w:szCs w:val="24"/>
        </w:rPr>
        <w:t>Error: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2E30FA">
        <w:rPr>
          <w:rFonts w:ascii="Times New Roman" w:hAnsi="Times New Roman" w:cs="Times New Roman"/>
          <w:iCs/>
          <w:sz w:val="24"/>
          <w:szCs w:val="24"/>
        </w:rPr>
        <w:t>Matching tariff rate zone mapping for this O/D pair not found</w:t>
      </w:r>
      <w:r>
        <w:rPr>
          <w:rFonts w:ascii="Times New Roman" w:hAnsi="Times New Roman" w:cs="Times New Roman"/>
          <w:iCs/>
          <w:sz w:val="24"/>
          <w:szCs w:val="24"/>
        </w:rPr>
        <w:t>.</w:t>
      </w:r>
    </w:p>
    <w:p w14:paraId="7939A91E" w14:textId="77777777" w:rsidR="002E30FA" w:rsidRPr="0020334F" w:rsidRDefault="002E30FA" w:rsidP="002E30FA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3419CD2C" w14:textId="77777777" w:rsidR="002E30FA" w:rsidRDefault="002E30FA" w:rsidP="002E30FA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Attached is the reference mail for the same issue.</w:t>
      </w:r>
    </w:p>
    <w:p w14:paraId="5CE0F2C4" w14:textId="77777777" w:rsidR="002E30FA" w:rsidRDefault="002E30FA" w:rsidP="00897114">
      <w:pPr>
        <w:ind w:firstLine="720"/>
      </w:pPr>
      <w:r>
        <w:rPr>
          <w:rFonts w:ascii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4"/>
          <w:szCs w:val="24"/>
        </w:rPr>
        <w:tab/>
      </w:r>
      <w:r>
        <w:object w:dxaOrig="1551" w:dyaOrig="1004" w14:anchorId="6BDA4485">
          <v:shape id="_x0000_i1028" type="#_x0000_t75" style="width:77.45pt;height:50pt" o:ole="">
            <v:imagedata r:id="rId19" o:title=""/>
          </v:shape>
          <o:OLEObject Type="Embed" ProgID="Package" ShapeID="_x0000_i1028" DrawAspect="Icon" ObjectID="_1593867967" r:id="rId20"/>
        </w:object>
      </w:r>
    </w:p>
    <w:p w14:paraId="3CCE249E" w14:textId="77777777" w:rsidR="002E30FA" w:rsidRDefault="002E30FA" w:rsidP="00897114">
      <w:pPr>
        <w:ind w:firstLine="720"/>
      </w:pPr>
    </w:p>
    <w:p w14:paraId="4B5F8BF4" w14:textId="77777777" w:rsidR="002E30FA" w:rsidRDefault="002E30FA" w:rsidP="0089711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2B88DF37" w14:textId="77777777" w:rsidR="002E30FA" w:rsidRPr="002E30FA" w:rsidRDefault="002E30FA" w:rsidP="002E30FA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254703">
        <w:rPr>
          <w:rFonts w:ascii="Times New Roman" w:hAnsi="Times New Roman" w:cs="Times New Roman"/>
          <w:b/>
          <w:iCs/>
          <w:color w:val="FF0000"/>
          <w:sz w:val="24"/>
          <w:szCs w:val="24"/>
          <w:u w:val="single"/>
        </w:rPr>
        <w:t>Reason: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2E30FA">
        <w:rPr>
          <w:rFonts w:ascii="Times New Roman" w:hAnsi="Times New Roman" w:cs="Times New Roman"/>
          <w:iCs/>
          <w:sz w:val="24"/>
          <w:szCs w:val="24"/>
        </w:rPr>
        <w:t>This was due to invalid postal code on the order.</w:t>
      </w:r>
    </w:p>
    <w:p w14:paraId="3CE81713" w14:textId="77777777" w:rsidR="002E30FA" w:rsidRDefault="002E30FA" w:rsidP="0089711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2ECA026E" w14:textId="77777777" w:rsidR="002E30FA" w:rsidRPr="0020334F" w:rsidRDefault="002E30FA" w:rsidP="002E30FA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20334F">
        <w:rPr>
          <w:rFonts w:ascii="Times New Roman" w:hAnsi="Times New Roman" w:cs="Times New Roman"/>
          <w:b/>
          <w:iCs/>
          <w:sz w:val="24"/>
          <w:szCs w:val="24"/>
        </w:rPr>
        <w:t xml:space="preserve">Resolution Steps: </w:t>
      </w:r>
    </w:p>
    <w:p w14:paraId="16CBF73A" w14:textId="77777777" w:rsidR="002E30FA" w:rsidRPr="00CA070E" w:rsidRDefault="002E30FA" w:rsidP="0089711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29D82791" w14:textId="77777777" w:rsidR="002E30FA" w:rsidRDefault="002E30FA" w:rsidP="002E30FA">
      <w:pPr>
        <w:rPr>
          <w:rFonts w:ascii="Times New Roman" w:hAnsi="Times New Roman" w:cs="Times New Roman"/>
          <w:iCs/>
          <w:sz w:val="24"/>
          <w:szCs w:val="24"/>
        </w:rPr>
      </w:pPr>
      <w:r w:rsidRPr="002E30FA">
        <w:rPr>
          <w:rFonts w:ascii="Times New Roman" w:hAnsi="Times New Roman" w:cs="Times New Roman"/>
          <w:b/>
          <w:iCs/>
          <w:sz w:val="24"/>
          <w:szCs w:val="24"/>
        </w:rPr>
        <w:t>Step 1: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Request</w:t>
      </w:r>
      <w:r w:rsidRPr="00CD445E">
        <w:rPr>
          <w:rFonts w:ascii="Times New Roman" w:hAnsi="Times New Roman" w:cs="Times New Roman"/>
          <w:iCs/>
          <w:sz w:val="24"/>
          <w:szCs w:val="24"/>
        </w:rPr>
        <w:t xml:space="preserve"> user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CD445E">
        <w:rPr>
          <w:rFonts w:ascii="Times New Roman" w:hAnsi="Times New Roman" w:cs="Times New Roman"/>
          <w:iCs/>
          <w:sz w:val="24"/>
          <w:szCs w:val="24"/>
        </w:rPr>
        <w:t>Go to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805521">
        <w:rPr>
          <w:rFonts w:ascii="Times New Roman" w:hAnsi="Times New Roman" w:cs="Times New Roman"/>
          <w:iCs/>
          <w:sz w:val="24"/>
          <w:szCs w:val="24"/>
        </w:rPr>
        <w:t>‘UI-&gt; Weigh and Manifest oLPN’,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CD445E">
        <w:rPr>
          <w:rFonts w:ascii="Times New Roman" w:hAnsi="Times New Roman" w:cs="Times New Roman"/>
          <w:iCs/>
          <w:sz w:val="24"/>
          <w:szCs w:val="24"/>
        </w:rPr>
        <w:t xml:space="preserve">enter the </w:t>
      </w:r>
      <w:r>
        <w:rPr>
          <w:rFonts w:ascii="Times New Roman" w:hAnsi="Times New Roman" w:cs="Times New Roman"/>
          <w:iCs/>
          <w:sz w:val="24"/>
          <w:szCs w:val="24"/>
        </w:rPr>
        <w:t xml:space="preserve">  </w:t>
      </w:r>
    </w:p>
    <w:p w14:paraId="6472A1B1" w14:textId="77777777" w:rsidR="002E30FA" w:rsidRPr="00805521" w:rsidRDefault="002E30FA" w:rsidP="002E30FA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 </w:t>
      </w:r>
      <w:r w:rsidRPr="00CD445E">
        <w:rPr>
          <w:rFonts w:ascii="Times New Roman" w:hAnsi="Times New Roman" w:cs="Times New Roman"/>
          <w:iCs/>
          <w:sz w:val="24"/>
          <w:szCs w:val="24"/>
        </w:rPr>
        <w:t>oLPN number and click on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805521">
        <w:rPr>
          <w:rFonts w:ascii="Times New Roman" w:hAnsi="Times New Roman" w:cs="Times New Roman"/>
          <w:iCs/>
          <w:sz w:val="24"/>
          <w:szCs w:val="24"/>
        </w:rPr>
        <w:t>‘next’</w:t>
      </w:r>
      <w:r>
        <w:rPr>
          <w:rFonts w:ascii="Times New Roman" w:hAnsi="Times New Roman" w:cs="Times New Roman"/>
          <w:iCs/>
          <w:sz w:val="24"/>
          <w:szCs w:val="24"/>
        </w:rPr>
        <w:t xml:space="preserve"> button at the bottom.</w:t>
      </w:r>
    </w:p>
    <w:p w14:paraId="1CB1F019" w14:textId="77777777" w:rsidR="002E30FA" w:rsidRDefault="002E30FA" w:rsidP="002E30FA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7154BF07" w14:textId="77777777" w:rsidR="002E30FA" w:rsidRDefault="002E30FA" w:rsidP="002E30FA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 xml:space="preserve">Step 2: </w:t>
      </w:r>
      <w:r w:rsidRPr="00805521">
        <w:rPr>
          <w:rFonts w:ascii="Times New Roman" w:hAnsi="Times New Roman" w:cs="Times New Roman"/>
          <w:iCs/>
          <w:sz w:val="24"/>
          <w:szCs w:val="24"/>
        </w:rPr>
        <w:t>Then c</w:t>
      </w:r>
      <w:r w:rsidRPr="00CD445E">
        <w:rPr>
          <w:rFonts w:ascii="Times New Roman" w:hAnsi="Times New Roman" w:cs="Times New Roman"/>
          <w:iCs/>
          <w:sz w:val="24"/>
          <w:szCs w:val="24"/>
        </w:rPr>
        <w:t>lick on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805521">
        <w:rPr>
          <w:rFonts w:ascii="Times New Roman" w:hAnsi="Times New Roman" w:cs="Times New Roman"/>
          <w:iCs/>
          <w:sz w:val="24"/>
          <w:szCs w:val="24"/>
        </w:rPr>
        <w:t>‘Edit DO Destination Information’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CD445E">
        <w:rPr>
          <w:rFonts w:ascii="Times New Roman" w:hAnsi="Times New Roman" w:cs="Times New Roman"/>
          <w:iCs/>
          <w:sz w:val="24"/>
          <w:szCs w:val="24"/>
        </w:rPr>
        <w:t xml:space="preserve">and </w:t>
      </w:r>
      <w:r>
        <w:rPr>
          <w:rFonts w:ascii="Times New Roman" w:hAnsi="Times New Roman" w:cs="Times New Roman"/>
          <w:iCs/>
          <w:sz w:val="24"/>
          <w:szCs w:val="24"/>
        </w:rPr>
        <w:t xml:space="preserve">enter the </w:t>
      </w:r>
      <w:r w:rsidRPr="00CD445E">
        <w:rPr>
          <w:rFonts w:ascii="Times New Roman" w:hAnsi="Times New Roman" w:cs="Times New Roman"/>
          <w:iCs/>
          <w:sz w:val="24"/>
          <w:szCs w:val="24"/>
        </w:rPr>
        <w:t xml:space="preserve">correct </w:t>
      </w:r>
    </w:p>
    <w:p w14:paraId="5B31687A" w14:textId="77777777" w:rsidR="002E30FA" w:rsidRDefault="002E30FA" w:rsidP="002E30FA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postal code</w:t>
      </w:r>
      <w:r w:rsidRPr="00CD445E">
        <w:rPr>
          <w:rFonts w:ascii="Times New Roman" w:hAnsi="Times New Roman" w:cs="Times New Roman"/>
          <w:iCs/>
          <w:sz w:val="24"/>
          <w:szCs w:val="24"/>
        </w:rPr>
        <w:t xml:space="preserve"> he</w:t>
      </w:r>
      <w:r>
        <w:rPr>
          <w:rFonts w:ascii="Times New Roman" w:hAnsi="Times New Roman" w:cs="Times New Roman"/>
          <w:iCs/>
          <w:sz w:val="24"/>
          <w:szCs w:val="24"/>
        </w:rPr>
        <w:t xml:space="preserve">re </w:t>
      </w:r>
      <w:r w:rsidR="00A24AD0">
        <w:rPr>
          <w:rFonts w:ascii="Times New Roman" w:hAnsi="Times New Roman" w:cs="Times New Roman"/>
          <w:iCs/>
          <w:sz w:val="24"/>
          <w:szCs w:val="24"/>
        </w:rPr>
        <w:t>and</w:t>
      </w:r>
      <w:r>
        <w:rPr>
          <w:rFonts w:ascii="Times New Roman" w:hAnsi="Times New Roman" w:cs="Times New Roman"/>
          <w:iCs/>
          <w:sz w:val="24"/>
          <w:szCs w:val="24"/>
        </w:rPr>
        <w:t xml:space="preserve"> manifesting the </w:t>
      </w:r>
      <w:r w:rsidR="00A24AD0">
        <w:rPr>
          <w:rFonts w:ascii="Times New Roman" w:hAnsi="Times New Roman" w:cs="Times New Roman"/>
          <w:iCs/>
          <w:sz w:val="24"/>
          <w:szCs w:val="24"/>
        </w:rPr>
        <w:t>oLPN</w:t>
      </w:r>
      <w:r>
        <w:rPr>
          <w:rFonts w:ascii="Times New Roman" w:hAnsi="Times New Roman" w:cs="Times New Roman"/>
          <w:iCs/>
          <w:sz w:val="24"/>
          <w:szCs w:val="24"/>
        </w:rPr>
        <w:t xml:space="preserve">.    </w:t>
      </w:r>
    </w:p>
    <w:p w14:paraId="1181F0C2" w14:textId="77777777" w:rsidR="002E30FA" w:rsidRDefault="002E30FA" w:rsidP="002E30FA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40FDED30" w14:textId="77777777" w:rsidR="002E30FA" w:rsidRDefault="002E30FA" w:rsidP="002E30FA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2F838C91" wp14:editId="64B46007">
            <wp:extent cx="2952750" cy="56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1271" w14:textId="77777777" w:rsidR="002E30FA" w:rsidRDefault="002E30FA" w:rsidP="002E30FA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3AAD683F" w14:textId="77777777" w:rsidR="002E30FA" w:rsidRDefault="002E30FA" w:rsidP="002E30FA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4E613" wp14:editId="608B5891">
                <wp:simplePos x="0" y="0"/>
                <wp:positionH relativeFrom="column">
                  <wp:posOffset>2966085</wp:posOffset>
                </wp:positionH>
                <wp:positionV relativeFrom="paragraph">
                  <wp:posOffset>872490</wp:posOffset>
                </wp:positionV>
                <wp:extent cx="1800225" cy="504825"/>
                <wp:effectExtent l="0" t="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5048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7E06F5" id="Oval 4" o:spid="_x0000_s1026" style="position:absolute;margin-left:233.55pt;margin-top:68.7pt;width:141.75pt;height:3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CD1A1A5" wp14:editId="71331127">
            <wp:extent cx="4305300" cy="1466850"/>
            <wp:effectExtent l="0" t="0" r="0" b="0"/>
            <wp:docPr id="3" name="Picture 3" descr="cid:image002.png@01D1A654.1777B5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1A654.1777B5C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01A5" w14:textId="77777777" w:rsidR="002E30FA" w:rsidRPr="00805521" w:rsidRDefault="002E30FA" w:rsidP="002E30FA">
      <w:pPr>
        <w:ind w:left="720" w:firstLine="6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</w:t>
      </w:r>
    </w:p>
    <w:p w14:paraId="6E9CD8BA" w14:textId="77777777" w:rsidR="00F00664" w:rsidRDefault="00F00664" w:rsidP="00F00664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 xml:space="preserve">       </w:t>
      </w:r>
      <w:r w:rsidR="002E30FA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20334F">
        <w:rPr>
          <w:rFonts w:ascii="Times New Roman" w:hAnsi="Times New Roman" w:cs="Times New Roman"/>
          <w:b/>
          <w:iCs/>
          <w:color w:val="FF0000"/>
          <w:sz w:val="24"/>
          <w:szCs w:val="24"/>
          <w:u w:val="single"/>
        </w:rPr>
        <w:t>Note</w:t>
      </w:r>
      <w:r w:rsidRPr="00F00664">
        <w:rPr>
          <w:rFonts w:ascii="Times New Roman" w:hAnsi="Times New Roman" w:cs="Times New Roman"/>
          <w:b/>
          <w:iCs/>
          <w:color w:val="FF0000"/>
          <w:sz w:val="24"/>
          <w:szCs w:val="24"/>
          <w:u w:val="single"/>
        </w:rPr>
        <w:t>:</w:t>
      </w:r>
      <w:r w:rsidRPr="00F0066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A070E">
        <w:rPr>
          <w:rFonts w:ascii="Times New Roman" w:hAnsi="Times New Roman" w:cs="Times New Roman"/>
          <w:iCs/>
          <w:sz w:val="24"/>
          <w:szCs w:val="24"/>
        </w:rPr>
        <w:t>Always request user</w:t>
      </w:r>
      <w:r w:rsidR="00A24AD0">
        <w:rPr>
          <w:rFonts w:ascii="Times New Roman" w:hAnsi="Times New Roman" w:cs="Times New Roman"/>
          <w:iCs/>
          <w:sz w:val="24"/>
          <w:szCs w:val="24"/>
        </w:rPr>
        <w:t xml:space="preserve"> to</w:t>
      </w:r>
      <w:r w:rsidRPr="00CA070E">
        <w:rPr>
          <w:rFonts w:ascii="Times New Roman" w:hAnsi="Times New Roman" w:cs="Times New Roman"/>
          <w:iCs/>
          <w:sz w:val="24"/>
          <w:szCs w:val="24"/>
        </w:rPr>
        <w:t xml:space="preserve"> print a new Shipping Label once the </w:t>
      </w:r>
    </w:p>
    <w:p w14:paraId="123343D8" w14:textId="77777777" w:rsidR="00F00664" w:rsidRDefault="00F00664" w:rsidP="00F0066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</w:t>
      </w:r>
      <w:r w:rsidR="00A24AD0">
        <w:rPr>
          <w:rFonts w:ascii="Times New Roman" w:hAnsi="Times New Roman" w:cs="Times New Roman"/>
          <w:iCs/>
          <w:sz w:val="24"/>
          <w:szCs w:val="24"/>
        </w:rPr>
        <w:t>oLPN</w:t>
      </w:r>
      <w:r w:rsidRPr="00CA070E">
        <w:rPr>
          <w:rFonts w:ascii="Times New Roman" w:hAnsi="Times New Roman" w:cs="Times New Roman"/>
          <w:iCs/>
          <w:sz w:val="24"/>
          <w:szCs w:val="24"/>
        </w:rPr>
        <w:t xml:space="preserve"> is manifested.</w:t>
      </w:r>
    </w:p>
    <w:p w14:paraId="53BE7B14" w14:textId="77777777" w:rsidR="00226F49" w:rsidRDefault="00226F49" w:rsidP="00F0066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4D847E4A" w14:textId="77777777" w:rsidR="00226F49" w:rsidRDefault="00226F49" w:rsidP="00F0066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6EEDB66B" w14:textId="77777777" w:rsidR="00226F49" w:rsidRDefault="00226F49" w:rsidP="00F0066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307C2966" w14:textId="77777777" w:rsidR="00226F49" w:rsidRDefault="00226F49" w:rsidP="00F0066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264CF1B8" w14:textId="77777777" w:rsidR="00226F49" w:rsidRDefault="00226F49" w:rsidP="00F0066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70E1D424" w14:textId="77777777" w:rsidR="00226F49" w:rsidRDefault="00226F49" w:rsidP="00F0066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2294610A" w14:textId="77777777" w:rsidR="00226F49" w:rsidRDefault="00226F49" w:rsidP="00F0066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315B8F21" w14:textId="77777777" w:rsidR="00226F49" w:rsidRDefault="00226F49" w:rsidP="00F0066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208EBE4E" w14:textId="77777777" w:rsidR="00226F49" w:rsidRDefault="00226F49" w:rsidP="00F0066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1F277D98" w14:textId="77777777" w:rsidR="00226F49" w:rsidRDefault="00226F49" w:rsidP="00F00664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490A0018" w14:textId="77777777" w:rsidR="00226F49" w:rsidRPr="002E30FA" w:rsidRDefault="00D2577F" w:rsidP="00226F49">
      <w:pPr>
        <w:rPr>
          <w:rFonts w:ascii="Times New Roman" w:hAnsi="Times New Roman" w:cs="Times New Roman"/>
          <w:b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>Scenario 5</w:t>
      </w:r>
      <w:r w:rsidR="00226F49" w:rsidRPr="00CA070E">
        <w:rPr>
          <w:rFonts w:ascii="Times New Roman" w:hAnsi="Times New Roman" w:cs="Times New Roman"/>
          <w:b/>
          <w:iCs/>
          <w:sz w:val="24"/>
          <w:szCs w:val="24"/>
          <w:u w:val="single"/>
        </w:rPr>
        <w:t>:</w:t>
      </w:r>
      <w:r w:rsidR="00226F49" w:rsidRPr="00C722AC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="00226F49" w:rsidRPr="0020334F">
        <w:rPr>
          <w:rFonts w:ascii="Times New Roman" w:hAnsi="Times New Roman" w:cs="Times New Roman"/>
          <w:b/>
          <w:iCs/>
          <w:sz w:val="24"/>
          <w:szCs w:val="24"/>
        </w:rPr>
        <w:t xml:space="preserve">  </w:t>
      </w:r>
      <w:r w:rsidR="00226F49" w:rsidRPr="0020334F">
        <w:rPr>
          <w:rFonts w:ascii="Times New Roman" w:hAnsi="Times New Roman" w:cs="Times New Roman"/>
          <w:iCs/>
          <w:sz w:val="24"/>
          <w:szCs w:val="24"/>
        </w:rPr>
        <w:t xml:space="preserve">User </w:t>
      </w:r>
      <w:r w:rsidR="00226F49">
        <w:rPr>
          <w:rFonts w:ascii="Times New Roman" w:hAnsi="Times New Roman" w:cs="Times New Roman"/>
          <w:iCs/>
          <w:sz w:val="24"/>
          <w:szCs w:val="24"/>
        </w:rPr>
        <w:t>receives</w:t>
      </w:r>
      <w:r w:rsidR="00226F49" w:rsidRPr="0020334F">
        <w:rPr>
          <w:rFonts w:ascii="Times New Roman" w:hAnsi="Times New Roman" w:cs="Times New Roman"/>
          <w:iCs/>
          <w:sz w:val="24"/>
          <w:szCs w:val="24"/>
        </w:rPr>
        <w:t xml:space="preserve"> a below error while manifesting the carton:</w:t>
      </w:r>
    </w:p>
    <w:p w14:paraId="1FB26453" w14:textId="77777777" w:rsidR="00226F49" w:rsidRPr="002E30FA" w:rsidRDefault="00226F49" w:rsidP="00226F49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19BF8232" w14:textId="77777777" w:rsidR="00226F49" w:rsidRPr="002E30FA" w:rsidRDefault="00226F49" w:rsidP="00226F49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2E30FA">
        <w:rPr>
          <w:rFonts w:ascii="Times New Roman" w:hAnsi="Times New Roman" w:cs="Times New Roman"/>
          <w:b/>
          <w:iCs/>
          <w:sz w:val="24"/>
          <w:szCs w:val="24"/>
        </w:rPr>
        <w:t>Error: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Invalid Order Status</w:t>
      </w:r>
    </w:p>
    <w:p w14:paraId="62F27AEC" w14:textId="77777777" w:rsidR="00226F49" w:rsidRPr="0020334F" w:rsidRDefault="00226F49" w:rsidP="00226F49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0B62A9DF" w14:textId="77777777" w:rsidR="00226F49" w:rsidRDefault="00226F49" w:rsidP="00226F49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Attached is the reference mail for the same issue.</w:t>
      </w:r>
    </w:p>
    <w:p w14:paraId="631B8655" w14:textId="77777777" w:rsidR="00226F49" w:rsidRDefault="00226F49" w:rsidP="00226F49">
      <w:pPr>
        <w:ind w:firstLine="720"/>
      </w:pPr>
      <w:r>
        <w:rPr>
          <w:rFonts w:ascii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4"/>
          <w:szCs w:val="24"/>
        </w:rPr>
        <w:tab/>
      </w:r>
      <w:r>
        <w:object w:dxaOrig="1551" w:dyaOrig="1004" w14:anchorId="4F25F9AE">
          <v:shape id="_x0000_i1029" type="#_x0000_t75" style="width:77.45pt;height:50pt" o:ole="">
            <v:imagedata r:id="rId21" o:title=""/>
          </v:shape>
          <o:OLEObject Type="Embed" ProgID="Package" ShapeID="_x0000_i1029" DrawAspect="Icon" ObjectID="_1593867968" r:id="rId22"/>
        </w:object>
      </w:r>
    </w:p>
    <w:p w14:paraId="31FD5F2B" w14:textId="77777777" w:rsidR="00226F49" w:rsidRDefault="00226F49" w:rsidP="00226F49">
      <w:pPr>
        <w:ind w:firstLine="720"/>
      </w:pPr>
    </w:p>
    <w:p w14:paraId="6038CADD" w14:textId="77777777" w:rsidR="00226F49" w:rsidRDefault="00226F49" w:rsidP="00226F49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7DCB5CBE" w14:textId="77777777" w:rsidR="00226F49" w:rsidRDefault="00226F49" w:rsidP="00226F49">
      <w:pPr>
        <w:rPr>
          <w:rFonts w:ascii="Times New Roman" w:hAnsi="Times New Roman" w:cs="Times New Roman"/>
          <w:iCs/>
          <w:sz w:val="24"/>
          <w:szCs w:val="24"/>
        </w:rPr>
      </w:pPr>
      <w:r w:rsidRPr="00254703">
        <w:rPr>
          <w:rFonts w:ascii="Times New Roman" w:hAnsi="Times New Roman" w:cs="Times New Roman"/>
          <w:b/>
          <w:iCs/>
          <w:color w:val="FF0000"/>
          <w:sz w:val="24"/>
          <w:szCs w:val="24"/>
          <w:u w:val="single"/>
        </w:rPr>
        <w:t>Reason: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2E30FA">
        <w:rPr>
          <w:rFonts w:ascii="Times New Roman" w:hAnsi="Times New Roman" w:cs="Times New Roman"/>
          <w:iCs/>
          <w:sz w:val="24"/>
          <w:szCs w:val="24"/>
        </w:rPr>
        <w:t xml:space="preserve">This was due to </w:t>
      </w:r>
      <w:r>
        <w:rPr>
          <w:rFonts w:ascii="Times New Roman" w:hAnsi="Times New Roman" w:cs="Times New Roman"/>
          <w:iCs/>
          <w:sz w:val="24"/>
          <w:szCs w:val="24"/>
        </w:rPr>
        <w:t xml:space="preserve">order was in 170 (Manifested) status and oLPN was in </w:t>
      </w:r>
    </w:p>
    <w:p w14:paraId="7DB1EAC4" w14:textId="77777777" w:rsidR="00226F49" w:rsidRPr="002E30FA" w:rsidRDefault="00226F49" w:rsidP="00226F49">
      <w:pPr>
        <w:ind w:firstLine="720"/>
        <w:rPr>
          <w:rFonts w:ascii="Times New Roman" w:hAnsi="Times New Roman" w:cs="Times New Roman"/>
          <w:b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30 (Weighed) status.</w:t>
      </w:r>
    </w:p>
    <w:p w14:paraId="2D886A40" w14:textId="77777777" w:rsidR="00226F49" w:rsidRDefault="00226F49" w:rsidP="00226F49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6560D544" w14:textId="77777777" w:rsidR="00226F49" w:rsidRPr="0020334F" w:rsidRDefault="00226F49" w:rsidP="00226F49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20334F">
        <w:rPr>
          <w:rFonts w:ascii="Times New Roman" w:hAnsi="Times New Roman" w:cs="Times New Roman"/>
          <w:b/>
          <w:iCs/>
          <w:sz w:val="24"/>
          <w:szCs w:val="24"/>
        </w:rPr>
        <w:t xml:space="preserve">Resolution Steps: </w:t>
      </w:r>
    </w:p>
    <w:p w14:paraId="4EE27E80" w14:textId="77777777" w:rsidR="00226F49" w:rsidRPr="00CA070E" w:rsidRDefault="00226F49" w:rsidP="00226F49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621BC472" w14:textId="77777777" w:rsidR="00226F49" w:rsidRDefault="00226F49" w:rsidP="00226F49">
      <w:pPr>
        <w:rPr>
          <w:rFonts w:ascii="Times New Roman" w:hAnsi="Times New Roman" w:cs="Times New Roman"/>
          <w:iCs/>
          <w:sz w:val="24"/>
          <w:szCs w:val="24"/>
        </w:rPr>
      </w:pPr>
      <w:r w:rsidRPr="002E30FA">
        <w:rPr>
          <w:rFonts w:ascii="Times New Roman" w:hAnsi="Times New Roman" w:cs="Times New Roman"/>
          <w:b/>
          <w:iCs/>
          <w:sz w:val="24"/>
          <w:szCs w:val="24"/>
        </w:rPr>
        <w:t>Step 1: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Update the order status to 160 (Weighed) using below sql:</w:t>
      </w:r>
    </w:p>
    <w:p w14:paraId="5E4C4259" w14:textId="77777777" w:rsidR="00226F49" w:rsidRDefault="00226F49" w:rsidP="00226F49">
      <w:pPr>
        <w:rPr>
          <w:rFonts w:ascii="Times New Roman" w:hAnsi="Times New Roman" w:cs="Times New Roman"/>
          <w:iCs/>
          <w:sz w:val="24"/>
          <w:szCs w:val="24"/>
        </w:rPr>
      </w:pPr>
    </w:p>
    <w:p w14:paraId="2E9A309E" w14:textId="77777777" w:rsidR="00A95B30" w:rsidRDefault="00226F49" w:rsidP="00226F49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 w:rsidRPr="00226F49">
        <w:rPr>
          <w:rFonts w:ascii="Times New Roman" w:hAnsi="Times New Roman" w:cs="Times New Roman"/>
          <w:iCs/>
          <w:sz w:val="24"/>
          <w:szCs w:val="24"/>
        </w:rPr>
        <w:t>Update orders set do_status = '160' where tc_order_id='1213883969';</w:t>
      </w:r>
    </w:p>
    <w:p w14:paraId="6C47E088" w14:textId="77777777" w:rsidR="00226F49" w:rsidRDefault="00226F49" w:rsidP="00226F49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1C7DB805" w14:textId="77777777" w:rsidR="00226F49" w:rsidRDefault="00226F49" w:rsidP="002E30FA">
      <w:pPr>
        <w:rPr>
          <w:rFonts w:ascii="Times New Roman" w:hAnsi="Times New Roman" w:cs="Times New Roman"/>
          <w:iCs/>
          <w:sz w:val="24"/>
          <w:szCs w:val="24"/>
        </w:rPr>
      </w:pPr>
      <w:r w:rsidRPr="00226F49">
        <w:rPr>
          <w:rFonts w:ascii="Times New Roman" w:hAnsi="Times New Roman" w:cs="Times New Roman"/>
          <w:b/>
          <w:iCs/>
          <w:sz w:val="24"/>
          <w:szCs w:val="24"/>
        </w:rPr>
        <w:t>Step 2: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226F49">
        <w:rPr>
          <w:rFonts w:ascii="Times New Roman" w:hAnsi="Times New Roman" w:cs="Times New Roman"/>
          <w:iCs/>
          <w:sz w:val="24"/>
          <w:szCs w:val="24"/>
        </w:rPr>
        <w:t>Try to man</w:t>
      </w:r>
      <w:r>
        <w:rPr>
          <w:rFonts w:ascii="Times New Roman" w:hAnsi="Times New Roman" w:cs="Times New Roman"/>
          <w:iCs/>
          <w:sz w:val="24"/>
          <w:szCs w:val="24"/>
        </w:rPr>
        <w:t>ifest the carton. If you get an error ‘Error inserting a record into database’</w:t>
      </w:r>
      <w:r w:rsidR="00AB7FBC">
        <w:rPr>
          <w:rFonts w:ascii="Times New Roman" w:hAnsi="Times New Roman" w:cs="Times New Roman"/>
          <w:iCs/>
          <w:sz w:val="24"/>
          <w:szCs w:val="24"/>
        </w:rPr>
        <w:t xml:space="preserve"> while manifesting the carton</w:t>
      </w:r>
      <w:r w:rsidR="00FA4F80">
        <w:rPr>
          <w:rFonts w:ascii="Times New Roman" w:hAnsi="Times New Roman" w:cs="Times New Roman"/>
          <w:iCs/>
          <w:sz w:val="24"/>
          <w:szCs w:val="24"/>
        </w:rPr>
        <w:t xml:space="preserve"> then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AB7FBC">
        <w:rPr>
          <w:rFonts w:ascii="Times New Roman" w:hAnsi="Times New Roman" w:cs="Times New Roman"/>
          <w:iCs/>
          <w:sz w:val="24"/>
          <w:szCs w:val="24"/>
        </w:rPr>
        <w:t>follow</w:t>
      </w:r>
      <w:r>
        <w:rPr>
          <w:rFonts w:ascii="Times New Roman" w:hAnsi="Times New Roman" w:cs="Times New Roman"/>
          <w:iCs/>
          <w:sz w:val="24"/>
          <w:szCs w:val="24"/>
        </w:rPr>
        <w:t xml:space="preserve"> below steps to correct it:</w:t>
      </w:r>
    </w:p>
    <w:p w14:paraId="1E095FFA" w14:textId="77777777" w:rsidR="00226F49" w:rsidRDefault="00226F49" w:rsidP="002E30FA">
      <w:pPr>
        <w:rPr>
          <w:rFonts w:ascii="Times New Roman" w:hAnsi="Times New Roman" w:cs="Times New Roman"/>
          <w:iCs/>
          <w:sz w:val="24"/>
          <w:szCs w:val="24"/>
        </w:rPr>
      </w:pPr>
    </w:p>
    <w:p w14:paraId="68B3AA39" w14:textId="77777777" w:rsidR="00226F49" w:rsidRPr="007B0F5D" w:rsidRDefault="00226F49" w:rsidP="00062C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w:r w:rsidRPr="007B0F5D">
        <w:rPr>
          <w:rFonts w:ascii="Times New Roman" w:hAnsi="Times New Roman" w:cs="Times New Roman"/>
          <w:iCs/>
          <w:sz w:val="24"/>
          <w:szCs w:val="24"/>
        </w:rPr>
        <w:t>Go to oLPNs</w:t>
      </w:r>
    </w:p>
    <w:p w14:paraId="4F963395" w14:textId="77777777" w:rsidR="00226F49" w:rsidRPr="007B0F5D" w:rsidRDefault="00226F49" w:rsidP="00062C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w:r w:rsidRPr="007B0F5D">
        <w:rPr>
          <w:rFonts w:ascii="Times New Roman" w:hAnsi="Times New Roman" w:cs="Times New Roman"/>
          <w:iCs/>
          <w:sz w:val="24"/>
          <w:szCs w:val="24"/>
        </w:rPr>
        <w:t>Select LPN &gt; Weight / Manifest</w:t>
      </w:r>
    </w:p>
    <w:p w14:paraId="5045C407" w14:textId="77777777" w:rsidR="00226F49" w:rsidRPr="007B0F5D" w:rsidRDefault="00226F49" w:rsidP="00062C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w:r w:rsidRPr="007B0F5D">
        <w:rPr>
          <w:rFonts w:ascii="Times New Roman" w:hAnsi="Times New Roman" w:cs="Times New Roman"/>
          <w:iCs/>
          <w:sz w:val="24"/>
          <w:szCs w:val="24"/>
        </w:rPr>
        <w:t>Change Ship Via to UPS Ground Wholesale</w:t>
      </w:r>
    </w:p>
    <w:p w14:paraId="1F7E25C6" w14:textId="77777777" w:rsidR="00226F49" w:rsidRPr="007B0F5D" w:rsidRDefault="00226F49" w:rsidP="00062C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w:r w:rsidRPr="007B0F5D">
        <w:rPr>
          <w:rFonts w:ascii="Times New Roman" w:hAnsi="Times New Roman" w:cs="Times New Roman"/>
          <w:iCs/>
          <w:sz w:val="24"/>
          <w:szCs w:val="24"/>
        </w:rPr>
        <w:t>Manifest</w:t>
      </w:r>
    </w:p>
    <w:p w14:paraId="457BDF9E" w14:textId="77777777" w:rsidR="00226F49" w:rsidRPr="007B0F5D" w:rsidRDefault="00226F49" w:rsidP="00062C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w:r w:rsidRPr="007B0F5D">
        <w:rPr>
          <w:rFonts w:ascii="Times New Roman" w:hAnsi="Times New Roman" w:cs="Times New Roman"/>
          <w:iCs/>
          <w:sz w:val="24"/>
          <w:szCs w:val="24"/>
        </w:rPr>
        <w:t xml:space="preserve">Goto Manifest UI </w:t>
      </w:r>
    </w:p>
    <w:p w14:paraId="3C3E7D33" w14:textId="77777777" w:rsidR="00226F49" w:rsidRPr="007B0F5D" w:rsidRDefault="00226F49" w:rsidP="00062C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w:r w:rsidRPr="007B0F5D">
        <w:rPr>
          <w:rFonts w:ascii="Times New Roman" w:hAnsi="Times New Roman" w:cs="Times New Roman"/>
          <w:iCs/>
          <w:sz w:val="24"/>
          <w:szCs w:val="24"/>
        </w:rPr>
        <w:t>Find Manifest &gt; De-Manifest Carton</w:t>
      </w:r>
    </w:p>
    <w:p w14:paraId="4455EE56" w14:textId="77777777" w:rsidR="00226F49" w:rsidRPr="007B0F5D" w:rsidRDefault="00226F49" w:rsidP="00062C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w:r w:rsidRPr="007B0F5D">
        <w:rPr>
          <w:rFonts w:ascii="Times New Roman" w:hAnsi="Times New Roman" w:cs="Times New Roman"/>
          <w:iCs/>
          <w:sz w:val="24"/>
          <w:szCs w:val="24"/>
        </w:rPr>
        <w:t>Go back to Weight / Manifest screen</w:t>
      </w:r>
    </w:p>
    <w:p w14:paraId="2FA526CB" w14:textId="77777777" w:rsidR="00226F49" w:rsidRPr="007B0F5D" w:rsidRDefault="00226F49" w:rsidP="00062C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w:r w:rsidRPr="007B0F5D">
        <w:rPr>
          <w:rFonts w:ascii="Times New Roman" w:hAnsi="Times New Roman" w:cs="Times New Roman"/>
          <w:iCs/>
          <w:sz w:val="24"/>
          <w:szCs w:val="24"/>
        </w:rPr>
        <w:t>Change Ship via back to FedEx Ground Collect</w:t>
      </w:r>
    </w:p>
    <w:p w14:paraId="6DCE1382" w14:textId="77777777" w:rsidR="00226F49" w:rsidRDefault="00226F49" w:rsidP="00062C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Cs/>
          <w:sz w:val="24"/>
          <w:szCs w:val="24"/>
        </w:rPr>
      </w:pPr>
      <w:r w:rsidRPr="007B0F5D">
        <w:rPr>
          <w:rFonts w:ascii="Times New Roman" w:hAnsi="Times New Roman" w:cs="Times New Roman"/>
          <w:iCs/>
          <w:sz w:val="24"/>
          <w:szCs w:val="24"/>
        </w:rPr>
        <w:t>Manifest Carton</w:t>
      </w:r>
    </w:p>
    <w:p w14:paraId="15CF534C" w14:textId="77777777" w:rsidR="007B0F5D" w:rsidRDefault="007B0F5D" w:rsidP="007B0F5D">
      <w:pPr>
        <w:rPr>
          <w:rFonts w:ascii="Times New Roman" w:hAnsi="Times New Roman" w:cs="Times New Roman"/>
          <w:iCs/>
          <w:sz w:val="24"/>
          <w:szCs w:val="24"/>
        </w:rPr>
      </w:pPr>
    </w:p>
    <w:p w14:paraId="4DBB41D5" w14:textId="77777777" w:rsidR="007B0F5D" w:rsidRDefault="007B0F5D" w:rsidP="007B0F5D">
      <w:pPr>
        <w:rPr>
          <w:rFonts w:ascii="Times New Roman" w:hAnsi="Times New Roman" w:cs="Times New Roman"/>
          <w:iCs/>
          <w:sz w:val="24"/>
          <w:szCs w:val="24"/>
        </w:rPr>
      </w:pPr>
      <w:r w:rsidRPr="0020334F">
        <w:rPr>
          <w:rFonts w:ascii="Times New Roman" w:hAnsi="Times New Roman" w:cs="Times New Roman"/>
          <w:b/>
          <w:iCs/>
          <w:color w:val="FF0000"/>
          <w:sz w:val="24"/>
          <w:szCs w:val="24"/>
          <w:u w:val="single"/>
        </w:rPr>
        <w:t>Note</w:t>
      </w:r>
      <w:r w:rsidRPr="00F00664">
        <w:rPr>
          <w:rFonts w:ascii="Times New Roman" w:hAnsi="Times New Roman" w:cs="Times New Roman"/>
          <w:b/>
          <w:iCs/>
          <w:color w:val="FF0000"/>
          <w:sz w:val="24"/>
          <w:szCs w:val="24"/>
          <w:u w:val="single"/>
        </w:rPr>
        <w:t>:</w:t>
      </w:r>
      <w:r w:rsidRPr="00F00664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  </w:t>
      </w:r>
      <w:r w:rsidRPr="00CA070E">
        <w:rPr>
          <w:rFonts w:ascii="Times New Roman" w:hAnsi="Times New Roman" w:cs="Times New Roman"/>
          <w:iCs/>
          <w:sz w:val="24"/>
          <w:szCs w:val="24"/>
        </w:rPr>
        <w:t>Always request user</w:t>
      </w:r>
      <w:r w:rsidR="00FA4F80">
        <w:rPr>
          <w:rFonts w:ascii="Times New Roman" w:hAnsi="Times New Roman" w:cs="Times New Roman"/>
          <w:iCs/>
          <w:sz w:val="24"/>
          <w:szCs w:val="24"/>
        </w:rPr>
        <w:t xml:space="preserve"> to</w:t>
      </w:r>
      <w:r w:rsidRPr="00CA070E">
        <w:rPr>
          <w:rFonts w:ascii="Times New Roman" w:hAnsi="Times New Roman" w:cs="Times New Roman"/>
          <w:iCs/>
          <w:sz w:val="24"/>
          <w:szCs w:val="24"/>
        </w:rPr>
        <w:t xml:space="preserve"> print a new Shipping Label once the </w:t>
      </w:r>
    </w:p>
    <w:p w14:paraId="23D95D33" w14:textId="77777777" w:rsidR="007B0F5D" w:rsidRDefault="00FA4F80" w:rsidP="007B0F5D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oLPN</w:t>
      </w:r>
      <w:r w:rsidR="007B0F5D" w:rsidRPr="00CA070E">
        <w:rPr>
          <w:rFonts w:ascii="Times New Roman" w:hAnsi="Times New Roman" w:cs="Times New Roman"/>
          <w:iCs/>
          <w:sz w:val="24"/>
          <w:szCs w:val="24"/>
        </w:rPr>
        <w:t xml:space="preserve"> is manifested.</w:t>
      </w:r>
    </w:p>
    <w:p w14:paraId="64D938AE" w14:textId="77777777" w:rsidR="007B0F5D" w:rsidRDefault="007B0F5D" w:rsidP="007B0F5D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7C604C2A" w14:textId="77777777" w:rsidR="00715563" w:rsidRDefault="00715563" w:rsidP="007B0F5D">
      <w:pPr>
        <w:ind w:firstLine="720"/>
        <w:rPr>
          <w:rFonts w:ascii="Times New Roman" w:hAnsi="Times New Roman" w:cs="Times New Roman"/>
          <w:iCs/>
          <w:sz w:val="24"/>
          <w:szCs w:val="24"/>
        </w:rPr>
      </w:pPr>
    </w:p>
    <w:p w14:paraId="1556E91D" w14:textId="77777777" w:rsidR="007B0F5D" w:rsidRDefault="009E7975" w:rsidP="007B0F5D">
      <w:pPr>
        <w:rPr>
          <w:rFonts w:ascii="Times New Roman" w:hAnsi="Times New Roman" w:cs="Times New Roman"/>
          <w:iCs/>
          <w:sz w:val="24"/>
          <w:szCs w:val="24"/>
        </w:rPr>
      </w:pPr>
      <w:r w:rsidRPr="009E7975">
        <w:rPr>
          <w:rFonts w:ascii="Times New Roman" w:hAnsi="Times New Roman" w:cs="Times New Roman"/>
          <w:b/>
          <w:iCs/>
          <w:sz w:val="24"/>
          <w:szCs w:val="24"/>
          <w:u w:val="single"/>
        </w:rPr>
        <w:t>Scenario 6:</w:t>
      </w:r>
      <w:r>
        <w:rPr>
          <w:rFonts w:ascii="Times New Roman" w:hAnsi="Times New Roman" w:cs="Times New Roman"/>
          <w:iCs/>
          <w:sz w:val="24"/>
          <w:szCs w:val="24"/>
        </w:rPr>
        <w:t xml:space="preserve"> User receives below error on cartons when they try to Edit DO destination during manifest </w:t>
      </w:r>
    </w:p>
    <w:p w14:paraId="4239A8C5" w14:textId="77777777" w:rsidR="009E7975" w:rsidRDefault="009E7975" w:rsidP="007B0F5D">
      <w:pPr>
        <w:rPr>
          <w:rFonts w:ascii="Times New Roman" w:hAnsi="Times New Roman" w:cs="Times New Roman"/>
          <w:iCs/>
          <w:sz w:val="24"/>
          <w:szCs w:val="24"/>
        </w:rPr>
      </w:pPr>
    </w:p>
    <w:p w14:paraId="390C5FFD" w14:textId="77777777" w:rsidR="009E7975" w:rsidRDefault="009E7975" w:rsidP="007B0F5D">
      <w:pPr>
        <w:rPr>
          <w:rFonts w:ascii="Times New Roman" w:hAnsi="Times New Roman" w:cs="Times New Roman"/>
          <w:iCs/>
          <w:sz w:val="24"/>
          <w:szCs w:val="24"/>
        </w:rPr>
      </w:pPr>
      <w:r w:rsidRPr="009E7975">
        <w:rPr>
          <w:rFonts w:ascii="Times New Roman" w:hAnsi="Times New Roman" w:cs="Times New Roman"/>
          <w:b/>
          <w:iCs/>
          <w:sz w:val="24"/>
          <w:szCs w:val="24"/>
        </w:rPr>
        <w:lastRenderedPageBreak/>
        <w:t>Error Message: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9E7975">
        <w:rPr>
          <w:rFonts w:ascii="Times New Roman" w:hAnsi="Times New Roman" w:cs="Times New Roman"/>
          <w:iCs/>
          <w:sz w:val="24"/>
          <w:szCs w:val="24"/>
        </w:rPr>
        <w:t>Ship Via has (0) requested and Ship Date is (1)</w:t>
      </w:r>
    </w:p>
    <w:p w14:paraId="2ACB3F42" w14:textId="77777777" w:rsidR="00AF1980" w:rsidRDefault="00AF1980" w:rsidP="007B0F5D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5246925B" w14:textId="77777777" w:rsidR="00AF1980" w:rsidRDefault="00AF1980" w:rsidP="007B0F5D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    Attached is the reference mail for the same.</w:t>
      </w:r>
    </w:p>
    <w:p w14:paraId="78697C8E" w14:textId="77777777" w:rsidR="00AF1980" w:rsidRDefault="00AF1980" w:rsidP="007B0F5D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                                 </w:t>
      </w:r>
      <w:r w:rsidR="004F7F67">
        <w:object w:dxaOrig="1551" w:dyaOrig="1004" w14:anchorId="7EE8736E">
          <v:shape id="_x0000_i1030" type="#_x0000_t75" style="width:77.45pt;height:50pt" o:ole="">
            <v:imagedata r:id="rId23" o:title=""/>
          </v:shape>
          <o:OLEObject Type="Embed" ProgID="Package" ShapeID="_x0000_i1030" DrawAspect="Icon" ObjectID="_1593867969" r:id="rId24"/>
        </w:object>
      </w:r>
    </w:p>
    <w:p w14:paraId="01DC4914" w14:textId="77777777" w:rsidR="00AF1980" w:rsidRDefault="00AF1980" w:rsidP="007B0F5D">
      <w:pPr>
        <w:rPr>
          <w:rFonts w:ascii="Times New Roman" w:hAnsi="Times New Roman" w:cs="Times New Roman"/>
          <w:iCs/>
          <w:sz w:val="24"/>
          <w:szCs w:val="24"/>
        </w:rPr>
      </w:pPr>
    </w:p>
    <w:p w14:paraId="7AEC308C" w14:textId="77777777" w:rsidR="004F7F67" w:rsidRDefault="009E7975" w:rsidP="004F7F67">
      <w:pPr>
        <w:rPr>
          <w:rFonts w:ascii="Times New Roman" w:hAnsi="Times New Roman" w:cs="Times New Roman"/>
          <w:iCs/>
          <w:sz w:val="24"/>
          <w:szCs w:val="24"/>
        </w:rPr>
      </w:pPr>
      <w:r w:rsidRPr="009E7975">
        <w:rPr>
          <w:rFonts w:ascii="Times New Roman" w:hAnsi="Times New Roman" w:cs="Times New Roman"/>
          <w:b/>
          <w:iCs/>
          <w:sz w:val="24"/>
          <w:szCs w:val="24"/>
        </w:rPr>
        <w:t>Reason: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9E7975">
        <w:rPr>
          <w:rFonts w:ascii="Times New Roman" w:hAnsi="Times New Roman" w:cs="Times New Roman"/>
          <w:iCs/>
          <w:sz w:val="24"/>
          <w:szCs w:val="24"/>
        </w:rPr>
        <w:t>This was an issue with pick-up and delivery</w:t>
      </w:r>
      <w:r>
        <w:rPr>
          <w:rFonts w:ascii="Times New Roman" w:hAnsi="Times New Roman" w:cs="Times New Roman"/>
          <w:b/>
          <w:iCs/>
          <w:sz w:val="24"/>
          <w:szCs w:val="24"/>
        </w:rPr>
        <w:t xml:space="preserve"> dates </w:t>
      </w:r>
      <w:r w:rsidR="004F7F67">
        <w:rPr>
          <w:rFonts w:ascii="Times New Roman" w:hAnsi="Times New Roman" w:cs="Times New Roman"/>
          <w:iCs/>
          <w:sz w:val="24"/>
          <w:szCs w:val="24"/>
        </w:rPr>
        <w:t xml:space="preserve">Both were same date, which </w:t>
      </w:r>
      <w:r w:rsidR="004F7F67" w:rsidRPr="00FB444D">
        <w:rPr>
          <w:rFonts w:ascii="Times New Roman" w:hAnsi="Times New Roman" w:cs="Times New Roman"/>
          <w:iCs/>
          <w:sz w:val="24"/>
          <w:szCs w:val="24"/>
        </w:rPr>
        <w:t>left no time for transit</w:t>
      </w:r>
      <w:r w:rsidR="004F7F67">
        <w:rPr>
          <w:rFonts w:ascii="Times New Roman" w:hAnsi="Times New Roman" w:cs="Times New Roman"/>
          <w:iCs/>
          <w:sz w:val="24"/>
          <w:szCs w:val="24"/>
        </w:rPr>
        <w:t>.</w:t>
      </w:r>
    </w:p>
    <w:p w14:paraId="520F521D" w14:textId="77777777" w:rsidR="004F7F67" w:rsidRDefault="004F7F67" w:rsidP="004F7F67">
      <w:pPr>
        <w:rPr>
          <w:rFonts w:ascii="Times New Roman" w:hAnsi="Times New Roman" w:cs="Times New Roman"/>
          <w:iCs/>
          <w:sz w:val="24"/>
          <w:szCs w:val="24"/>
        </w:rPr>
      </w:pPr>
    </w:p>
    <w:p w14:paraId="30CDF8A1" w14:textId="77777777" w:rsidR="004F7F67" w:rsidRDefault="004F7F67" w:rsidP="004F7F67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20334F">
        <w:rPr>
          <w:rFonts w:ascii="Times New Roman" w:hAnsi="Times New Roman" w:cs="Times New Roman"/>
          <w:b/>
          <w:iCs/>
          <w:sz w:val="24"/>
          <w:szCs w:val="24"/>
        </w:rPr>
        <w:t xml:space="preserve">Resolution Steps: </w:t>
      </w:r>
    </w:p>
    <w:p w14:paraId="68C80703" w14:textId="77777777" w:rsidR="004F7F67" w:rsidRDefault="004F7F67" w:rsidP="004F7F67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5CC1E5B7" w14:textId="77777777" w:rsidR="004F7F67" w:rsidRPr="00FB444D" w:rsidRDefault="004F7F67" w:rsidP="00062C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Cs/>
          <w:sz w:val="24"/>
          <w:szCs w:val="24"/>
        </w:rPr>
      </w:pPr>
      <w:r w:rsidRPr="00FB444D">
        <w:rPr>
          <w:rFonts w:ascii="Times New Roman" w:hAnsi="Times New Roman" w:cs="Times New Roman"/>
          <w:iCs/>
          <w:sz w:val="24"/>
          <w:szCs w:val="24"/>
        </w:rPr>
        <w:t>Update the dates, then built new shipments.</w:t>
      </w:r>
    </w:p>
    <w:p w14:paraId="15967F57" w14:textId="77777777" w:rsidR="004F7F67" w:rsidRDefault="004F7F67" w:rsidP="00062C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Assign Ship Via to FedEx.</w:t>
      </w:r>
    </w:p>
    <w:p w14:paraId="499FE89F" w14:textId="77777777" w:rsidR="004F7F67" w:rsidRDefault="004F7F67" w:rsidP="00062C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Change</w:t>
      </w:r>
      <w:r w:rsidRPr="00FB444D">
        <w:rPr>
          <w:rFonts w:ascii="Times New Roman" w:hAnsi="Times New Roman" w:cs="Times New Roman"/>
          <w:iCs/>
          <w:sz w:val="24"/>
          <w:szCs w:val="24"/>
        </w:rPr>
        <w:t xml:space="preserve"> the address</w:t>
      </w:r>
      <w:r>
        <w:rPr>
          <w:rFonts w:ascii="Times New Roman" w:hAnsi="Times New Roman" w:cs="Times New Roman"/>
          <w:iCs/>
          <w:sz w:val="24"/>
          <w:szCs w:val="24"/>
        </w:rPr>
        <w:t xml:space="preserve"> same as User given</w:t>
      </w:r>
    </w:p>
    <w:p w14:paraId="16AC088F" w14:textId="77777777" w:rsidR="004F7F67" w:rsidRDefault="004F7F67" w:rsidP="00062C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Then manifest it</w:t>
      </w:r>
      <w:r w:rsidRPr="00FB444D">
        <w:rPr>
          <w:rFonts w:ascii="Times New Roman" w:hAnsi="Times New Roman" w:cs="Times New Roman"/>
          <w:iCs/>
          <w:sz w:val="24"/>
          <w:szCs w:val="24"/>
        </w:rPr>
        <w:t>.</w:t>
      </w:r>
    </w:p>
    <w:p w14:paraId="60D125E5" w14:textId="77777777" w:rsidR="004F7F67" w:rsidRDefault="004F7F67" w:rsidP="004F7F67">
      <w:pPr>
        <w:pStyle w:val="ListParagraph"/>
        <w:rPr>
          <w:rFonts w:ascii="Times New Roman" w:hAnsi="Times New Roman" w:cs="Times New Roman"/>
          <w:iCs/>
          <w:sz w:val="24"/>
          <w:szCs w:val="24"/>
        </w:rPr>
      </w:pPr>
    </w:p>
    <w:p w14:paraId="52A7BB20" w14:textId="77777777" w:rsidR="004F7F67" w:rsidRDefault="004F7F67" w:rsidP="004F7F67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Calibri" w:hAnsi="Calibri"/>
          <w:noProof/>
          <w:color w:val="1F497D"/>
          <w:sz w:val="22"/>
        </w:rPr>
        <w:drawing>
          <wp:inline distT="0" distB="0" distL="0" distR="0" wp14:anchorId="36A14064" wp14:editId="633018DD">
            <wp:extent cx="4937760" cy="878840"/>
            <wp:effectExtent l="0" t="0" r="0" b="0"/>
            <wp:docPr id="9" name="Picture 9" descr="cid:image001.png@01D1D253.01029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1D253.0102950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9AE9" w14:textId="77777777" w:rsidR="004F7F67" w:rsidRDefault="004F7F67" w:rsidP="004F7F67">
      <w:pPr>
        <w:rPr>
          <w:rFonts w:ascii="Times New Roman" w:hAnsi="Times New Roman" w:cs="Times New Roman"/>
          <w:iCs/>
          <w:sz w:val="24"/>
          <w:szCs w:val="24"/>
        </w:rPr>
      </w:pPr>
    </w:p>
    <w:p w14:paraId="4FBD9FC8" w14:textId="77777777" w:rsidR="004F7F67" w:rsidRDefault="004F7F67" w:rsidP="004F7F67">
      <w:pPr>
        <w:rPr>
          <w:rFonts w:ascii="Times New Roman" w:hAnsi="Times New Roman" w:cs="Times New Roman"/>
          <w:iCs/>
          <w:sz w:val="24"/>
          <w:szCs w:val="24"/>
        </w:rPr>
      </w:pPr>
      <w:r w:rsidRPr="0020334F">
        <w:rPr>
          <w:rFonts w:ascii="Times New Roman" w:hAnsi="Times New Roman" w:cs="Times New Roman"/>
          <w:b/>
          <w:iCs/>
          <w:color w:val="FF0000"/>
          <w:sz w:val="24"/>
          <w:szCs w:val="24"/>
          <w:u w:val="single"/>
        </w:rPr>
        <w:t>Note</w:t>
      </w:r>
      <w:r w:rsidRPr="00F00664">
        <w:rPr>
          <w:rFonts w:ascii="Times New Roman" w:hAnsi="Times New Roman" w:cs="Times New Roman"/>
          <w:b/>
          <w:iCs/>
          <w:color w:val="FF0000"/>
          <w:sz w:val="24"/>
          <w:szCs w:val="24"/>
          <w:u w:val="single"/>
        </w:rPr>
        <w:t>:</w:t>
      </w:r>
      <w:r w:rsidRPr="00F00664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  </w:t>
      </w:r>
      <w:r w:rsidRPr="00CA070E">
        <w:rPr>
          <w:rFonts w:ascii="Times New Roman" w:hAnsi="Times New Roman" w:cs="Times New Roman"/>
          <w:iCs/>
          <w:sz w:val="24"/>
          <w:szCs w:val="24"/>
        </w:rPr>
        <w:t>Always request user</w:t>
      </w:r>
      <w:r>
        <w:rPr>
          <w:rFonts w:ascii="Times New Roman" w:hAnsi="Times New Roman" w:cs="Times New Roman"/>
          <w:iCs/>
          <w:sz w:val="24"/>
          <w:szCs w:val="24"/>
        </w:rPr>
        <w:t xml:space="preserve"> to</w:t>
      </w:r>
      <w:r w:rsidRPr="00CA070E">
        <w:rPr>
          <w:rFonts w:ascii="Times New Roman" w:hAnsi="Times New Roman" w:cs="Times New Roman"/>
          <w:iCs/>
          <w:sz w:val="24"/>
          <w:szCs w:val="24"/>
        </w:rPr>
        <w:t xml:space="preserve"> print a new Shipping Label once the </w:t>
      </w:r>
    </w:p>
    <w:p w14:paraId="38A78BE8" w14:textId="77777777" w:rsidR="004F7F67" w:rsidRPr="007B0F5D" w:rsidRDefault="004F7F67" w:rsidP="004F7F67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 oLPN</w:t>
      </w:r>
      <w:r w:rsidRPr="00CA070E">
        <w:rPr>
          <w:rFonts w:ascii="Times New Roman" w:hAnsi="Times New Roman" w:cs="Times New Roman"/>
          <w:iCs/>
          <w:sz w:val="24"/>
          <w:szCs w:val="24"/>
        </w:rPr>
        <w:t xml:space="preserve"> is manifested</w:t>
      </w:r>
      <w:r>
        <w:rPr>
          <w:rFonts w:ascii="Times New Roman" w:hAnsi="Times New Roman" w:cs="Times New Roman"/>
          <w:iCs/>
          <w:sz w:val="24"/>
          <w:szCs w:val="24"/>
        </w:rPr>
        <w:t>.</w:t>
      </w:r>
    </w:p>
    <w:p w14:paraId="0EAF0B5E" w14:textId="77777777" w:rsidR="004F7F67" w:rsidRDefault="004F7F67" w:rsidP="004F7F67">
      <w:pPr>
        <w:rPr>
          <w:rFonts w:ascii="Times New Roman" w:hAnsi="Times New Roman" w:cs="Times New Roman"/>
          <w:iCs/>
          <w:sz w:val="24"/>
          <w:szCs w:val="24"/>
        </w:rPr>
      </w:pPr>
    </w:p>
    <w:p w14:paraId="6C53BE95" w14:textId="77777777" w:rsidR="00715563" w:rsidRDefault="00715563" w:rsidP="004F7F67">
      <w:pPr>
        <w:rPr>
          <w:rFonts w:ascii="Times New Roman" w:hAnsi="Times New Roman" w:cs="Times New Roman"/>
          <w:iCs/>
          <w:sz w:val="24"/>
          <w:szCs w:val="24"/>
        </w:rPr>
      </w:pPr>
    </w:p>
    <w:p w14:paraId="63C34520" w14:textId="77777777" w:rsidR="00FE2F6A" w:rsidRDefault="003B29C6" w:rsidP="00FE2F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>Scenario 7</w:t>
      </w:r>
      <w:r w:rsidR="00FE2F6A" w:rsidRPr="009E7975">
        <w:rPr>
          <w:rFonts w:ascii="Times New Roman" w:hAnsi="Times New Roman" w:cs="Times New Roman"/>
          <w:b/>
          <w:iCs/>
          <w:sz w:val="24"/>
          <w:szCs w:val="24"/>
          <w:u w:val="single"/>
        </w:rPr>
        <w:t>:</w:t>
      </w:r>
      <w:r w:rsidR="00FE2F6A">
        <w:rPr>
          <w:rFonts w:ascii="Times New Roman" w:hAnsi="Times New Roman" w:cs="Times New Roman"/>
          <w:iCs/>
          <w:sz w:val="24"/>
          <w:szCs w:val="24"/>
        </w:rPr>
        <w:t xml:space="preserve"> User receives below e</w:t>
      </w:r>
      <w:r w:rsidR="00EE68D8">
        <w:rPr>
          <w:rFonts w:ascii="Times New Roman" w:hAnsi="Times New Roman" w:cs="Times New Roman"/>
          <w:iCs/>
          <w:sz w:val="24"/>
          <w:szCs w:val="24"/>
        </w:rPr>
        <w:t>rror on carton</w:t>
      </w:r>
      <w:r w:rsidR="00BC301F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C301F" w:rsidRPr="00D13FBE">
        <w:rPr>
          <w:rFonts w:ascii="Times New Roman" w:hAnsi="Times New Roman" w:cs="Times New Roman"/>
          <w:sz w:val="24"/>
          <w:szCs w:val="24"/>
        </w:rPr>
        <w:t>while manifesting cartons</w:t>
      </w:r>
    </w:p>
    <w:p w14:paraId="553FC526" w14:textId="77777777" w:rsidR="003B29C6" w:rsidRDefault="003B29C6" w:rsidP="00FE2F6A">
      <w:pPr>
        <w:rPr>
          <w:rFonts w:ascii="Times New Roman" w:hAnsi="Times New Roman" w:cs="Times New Roman"/>
          <w:iCs/>
          <w:sz w:val="24"/>
          <w:szCs w:val="24"/>
        </w:rPr>
      </w:pPr>
    </w:p>
    <w:p w14:paraId="0A7B2B8F" w14:textId="77777777" w:rsidR="00FE2F6A" w:rsidRDefault="00FE2F6A" w:rsidP="00FE2F6A">
      <w:pPr>
        <w:rPr>
          <w:rFonts w:ascii="Times New Roman" w:hAnsi="Times New Roman" w:cs="Times New Roman"/>
          <w:iCs/>
          <w:sz w:val="24"/>
          <w:szCs w:val="24"/>
        </w:rPr>
      </w:pPr>
      <w:r w:rsidRPr="009E7975">
        <w:rPr>
          <w:rFonts w:ascii="Times New Roman" w:hAnsi="Times New Roman" w:cs="Times New Roman"/>
          <w:b/>
          <w:iCs/>
          <w:sz w:val="24"/>
          <w:szCs w:val="24"/>
        </w:rPr>
        <w:t>Error Message:</w:t>
      </w:r>
      <w:r>
        <w:rPr>
          <w:rFonts w:ascii="Times New Roman" w:hAnsi="Times New Roman" w:cs="Times New Roman"/>
          <w:iCs/>
          <w:sz w:val="24"/>
          <w:szCs w:val="24"/>
        </w:rPr>
        <w:t xml:space="preserve"> F</w:t>
      </w:r>
      <w:r w:rsidRPr="00FE2F6A">
        <w:rPr>
          <w:rFonts w:ascii="Times New Roman" w:hAnsi="Times New Roman" w:cs="Times New Roman"/>
          <w:iCs/>
          <w:sz w:val="24"/>
          <w:szCs w:val="24"/>
        </w:rPr>
        <w:t>ailed to assign oLPN to shipment</w:t>
      </w:r>
      <w:r>
        <w:rPr>
          <w:rFonts w:ascii="Times New Roman" w:hAnsi="Times New Roman" w:cs="Times New Roman"/>
          <w:iCs/>
          <w:sz w:val="24"/>
          <w:szCs w:val="24"/>
        </w:rPr>
        <w:t>.</w:t>
      </w:r>
    </w:p>
    <w:p w14:paraId="3242BDE1" w14:textId="77777777" w:rsidR="00FE2F6A" w:rsidRDefault="00FE2F6A" w:rsidP="00FE2F6A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457B2BAB" w14:textId="77777777" w:rsidR="00FE2F6A" w:rsidRDefault="00FE2F6A" w:rsidP="00FE2F6A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    Attached is the reference mail for the same.</w:t>
      </w:r>
    </w:p>
    <w:p w14:paraId="21470B2D" w14:textId="77777777" w:rsidR="004F585F" w:rsidRDefault="00FE2F6A" w:rsidP="00FE2F6A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                                   </w:t>
      </w:r>
      <w:r>
        <w:object w:dxaOrig="1536" w:dyaOrig="994" w14:anchorId="4736BCA3">
          <v:shape id="_x0000_i1031" type="#_x0000_t75" style="width:77.05pt;height:49.5pt" o:ole="">
            <v:imagedata r:id="rId27" o:title=""/>
          </v:shape>
          <o:OLEObject Type="Embed" ProgID="Package" ShapeID="_x0000_i1031" DrawAspect="Icon" ObjectID="_1593867970" r:id="rId28"/>
        </w:object>
      </w:r>
    </w:p>
    <w:p w14:paraId="3D847ED6" w14:textId="77777777" w:rsidR="004F585F" w:rsidRDefault="00FE2F6A" w:rsidP="00FE2F6A">
      <w:pPr>
        <w:rPr>
          <w:rFonts w:ascii="Times New Roman" w:hAnsi="Times New Roman" w:cs="Times New Roman"/>
          <w:iCs/>
          <w:sz w:val="24"/>
          <w:szCs w:val="24"/>
        </w:rPr>
      </w:pPr>
      <w:r w:rsidRPr="009E7975">
        <w:rPr>
          <w:rFonts w:ascii="Times New Roman" w:hAnsi="Times New Roman" w:cs="Times New Roman"/>
          <w:b/>
          <w:iCs/>
          <w:sz w:val="24"/>
          <w:szCs w:val="24"/>
        </w:rPr>
        <w:t>Reason:</w:t>
      </w:r>
      <w:r w:rsidR="004F585F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="004F585F" w:rsidRPr="004F585F">
        <w:rPr>
          <w:rFonts w:ascii="Times New Roman" w:hAnsi="Times New Roman" w:cs="Times New Roman"/>
          <w:iCs/>
          <w:sz w:val="24"/>
          <w:szCs w:val="24"/>
        </w:rPr>
        <w:t>This is an issue with incorrec</w:t>
      </w:r>
      <w:r w:rsidR="004F585F">
        <w:rPr>
          <w:rFonts w:ascii="Times New Roman" w:hAnsi="Times New Roman" w:cs="Times New Roman"/>
          <w:iCs/>
          <w:sz w:val="24"/>
          <w:szCs w:val="24"/>
        </w:rPr>
        <w:t>t Order Destination Address like we can see in below Screen Shots of different address for one Postal Code.</w:t>
      </w:r>
    </w:p>
    <w:p w14:paraId="1F02A825" w14:textId="77777777" w:rsidR="004F585F" w:rsidRDefault="004F585F" w:rsidP="00FE2F6A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Calibri" w:hAnsi="Calibri"/>
          <w:noProof/>
          <w:color w:val="1F497D"/>
          <w:sz w:val="22"/>
        </w:rPr>
        <w:lastRenderedPageBreak/>
        <w:drawing>
          <wp:inline distT="0" distB="0" distL="0" distR="0" wp14:anchorId="19EF97B4" wp14:editId="179B89BE">
            <wp:extent cx="4937760" cy="1972160"/>
            <wp:effectExtent l="0" t="0" r="0" b="9525"/>
            <wp:docPr id="13" name="Picture 13" descr="cid:image001.png@01D1D901.D8E6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id:image001.png@01D1D901.D8E6209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9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4319" w14:textId="77777777" w:rsidR="004F585F" w:rsidRDefault="004F585F" w:rsidP="00FE2F6A">
      <w:pPr>
        <w:rPr>
          <w:rFonts w:ascii="Times New Roman" w:hAnsi="Times New Roman" w:cs="Times New Roman"/>
          <w:iCs/>
          <w:sz w:val="24"/>
          <w:szCs w:val="24"/>
        </w:rPr>
      </w:pPr>
    </w:p>
    <w:p w14:paraId="4C8FDDA3" w14:textId="77777777" w:rsidR="004F585F" w:rsidRDefault="004F585F" w:rsidP="00FE2F6A">
      <w:pPr>
        <w:rPr>
          <w:rFonts w:ascii="Times New Roman" w:hAnsi="Times New Roman" w:cs="Times New Roman"/>
          <w:iCs/>
          <w:sz w:val="24"/>
          <w:szCs w:val="24"/>
        </w:rPr>
      </w:pPr>
    </w:p>
    <w:p w14:paraId="4636A1F6" w14:textId="77777777" w:rsidR="004F585F" w:rsidRDefault="00FE2F6A" w:rsidP="00FE2F6A">
      <w:pPr>
        <w:rPr>
          <w:rFonts w:ascii="Times New Roman" w:hAnsi="Times New Roman" w:cs="Times New Roman"/>
          <w:iCs/>
          <w:sz w:val="24"/>
          <w:szCs w:val="24"/>
        </w:rPr>
      </w:pPr>
      <w:r w:rsidRPr="004F585F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F585F">
        <w:rPr>
          <w:noProof/>
        </w:rPr>
        <w:drawing>
          <wp:inline distT="0" distB="0" distL="0" distR="0" wp14:anchorId="44FFFE16" wp14:editId="2BC37772">
            <wp:extent cx="4937760" cy="2160605"/>
            <wp:effectExtent l="0" t="0" r="0" b="0"/>
            <wp:docPr id="14" name="Picture 14" descr="cid:image004.png@01D1D901.D8E6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4.png@01D1D901.D8E6209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16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03BDA" w14:textId="77777777" w:rsidR="004F585F" w:rsidRPr="004F585F" w:rsidRDefault="004F585F" w:rsidP="00FE2F6A">
      <w:pPr>
        <w:rPr>
          <w:rFonts w:ascii="Times New Roman" w:hAnsi="Times New Roman" w:cs="Times New Roman"/>
          <w:iCs/>
          <w:sz w:val="24"/>
          <w:szCs w:val="24"/>
        </w:rPr>
      </w:pPr>
    </w:p>
    <w:p w14:paraId="7334D9BB" w14:textId="77777777" w:rsidR="00FE2F6A" w:rsidRPr="004F585F" w:rsidRDefault="00FE2F6A" w:rsidP="00FE2F6A">
      <w:pPr>
        <w:rPr>
          <w:rFonts w:ascii="Times New Roman" w:hAnsi="Times New Roman" w:cs="Times New Roman"/>
          <w:iCs/>
          <w:sz w:val="24"/>
          <w:szCs w:val="24"/>
        </w:rPr>
      </w:pPr>
    </w:p>
    <w:p w14:paraId="4D91DC56" w14:textId="77777777" w:rsidR="00FE2F6A" w:rsidRDefault="00FE2F6A" w:rsidP="00FE2F6A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20334F">
        <w:rPr>
          <w:rFonts w:ascii="Times New Roman" w:hAnsi="Times New Roman" w:cs="Times New Roman"/>
          <w:b/>
          <w:iCs/>
          <w:sz w:val="24"/>
          <w:szCs w:val="24"/>
        </w:rPr>
        <w:t xml:space="preserve">Resolution Steps: </w:t>
      </w:r>
    </w:p>
    <w:p w14:paraId="6FBE9D64" w14:textId="77777777" w:rsidR="004B4712" w:rsidRDefault="004B4712" w:rsidP="00FE2F6A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7EA8F079" w14:textId="77777777" w:rsidR="004B4712" w:rsidRDefault="004B4712" w:rsidP="00FE2F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 xml:space="preserve">     1.</w:t>
      </w:r>
      <w:r w:rsidRPr="00EE4BCB">
        <w:rPr>
          <w:rFonts w:ascii="Times New Roman" w:hAnsi="Times New Roman" w:cs="Times New Roman"/>
          <w:sz w:val="24"/>
          <w:szCs w:val="24"/>
        </w:rPr>
        <w:t xml:space="preserve"> Check the carton status. Should be Weighed (30).</w:t>
      </w:r>
    </w:p>
    <w:p w14:paraId="321E4892" w14:textId="77777777" w:rsidR="004B4712" w:rsidRDefault="004B4712" w:rsidP="00FE2F6A">
      <w:pPr>
        <w:rPr>
          <w:rFonts w:ascii="Times New Roman" w:hAnsi="Times New Roman" w:cs="Times New Roman"/>
          <w:sz w:val="24"/>
          <w:szCs w:val="24"/>
        </w:rPr>
      </w:pPr>
    </w:p>
    <w:p w14:paraId="4ED2D132" w14:textId="77777777" w:rsidR="004B4712" w:rsidRPr="004B4712" w:rsidRDefault="004B4712" w:rsidP="004B47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4B4712">
        <w:rPr>
          <w:rFonts w:ascii="Times New Roman" w:hAnsi="Times New Roman" w:cs="Times New Roman"/>
          <w:b/>
          <w:sz w:val="24"/>
          <w:szCs w:val="24"/>
        </w:rPr>
        <w:t>2.</w:t>
      </w:r>
      <w:r w:rsidRPr="004B4712">
        <w:rPr>
          <w:rFonts w:ascii="Times New Roman" w:hAnsi="Times New Roman" w:cs="Times New Roman"/>
          <w:sz w:val="24"/>
          <w:szCs w:val="24"/>
        </w:rPr>
        <w:t xml:space="preserve"> Need to do Manual load planning and manifest oLPNs one by one.</w:t>
      </w:r>
    </w:p>
    <w:p w14:paraId="08B041EF" w14:textId="77777777" w:rsidR="004B4712" w:rsidRDefault="004B4712" w:rsidP="00FE2F6A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</w:t>
      </w:r>
      <w:r w:rsidR="003B29C6">
        <w:rPr>
          <w:rFonts w:ascii="Times New Roman" w:hAnsi="Times New Roman" w:cs="Times New Roman"/>
          <w:sz w:val="24"/>
          <w:szCs w:val="24"/>
        </w:rPr>
        <w:t xml:space="preserve">still </w:t>
      </w:r>
      <w:r>
        <w:rPr>
          <w:rFonts w:ascii="Times New Roman" w:hAnsi="Times New Roman" w:cs="Times New Roman"/>
          <w:sz w:val="24"/>
          <w:szCs w:val="24"/>
        </w:rPr>
        <w:t>it is not ma</w:t>
      </w:r>
      <w:r w:rsidR="003B29C6">
        <w:rPr>
          <w:rFonts w:ascii="Times New Roman" w:hAnsi="Times New Roman" w:cs="Times New Roman"/>
          <w:sz w:val="24"/>
          <w:szCs w:val="24"/>
        </w:rPr>
        <w:t>nifesting getting same</w:t>
      </w:r>
      <w:r>
        <w:rPr>
          <w:rFonts w:ascii="Times New Roman" w:hAnsi="Times New Roman" w:cs="Times New Roman"/>
          <w:sz w:val="24"/>
          <w:szCs w:val="24"/>
        </w:rPr>
        <w:t xml:space="preserve"> Error Message “</w:t>
      </w:r>
      <w:r>
        <w:rPr>
          <w:rFonts w:ascii="Times New Roman" w:hAnsi="Times New Roman" w:cs="Times New Roman"/>
          <w:iCs/>
          <w:sz w:val="24"/>
          <w:szCs w:val="24"/>
        </w:rPr>
        <w:t>F</w:t>
      </w:r>
      <w:r w:rsidRPr="00FE2F6A">
        <w:rPr>
          <w:rFonts w:ascii="Times New Roman" w:hAnsi="Times New Roman" w:cs="Times New Roman"/>
          <w:iCs/>
          <w:sz w:val="24"/>
          <w:szCs w:val="24"/>
        </w:rPr>
        <w:t xml:space="preserve">ailed to assign </w:t>
      </w:r>
      <w:r>
        <w:rPr>
          <w:rFonts w:ascii="Times New Roman" w:hAnsi="Times New Roman" w:cs="Times New Roman"/>
          <w:iCs/>
          <w:sz w:val="24"/>
          <w:szCs w:val="24"/>
        </w:rPr>
        <w:t xml:space="preserve">                  </w:t>
      </w:r>
    </w:p>
    <w:p w14:paraId="6CDE2E56" w14:textId="77777777" w:rsidR="00FE2F6A" w:rsidRDefault="004B4712" w:rsidP="00FE2F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</w:t>
      </w:r>
      <w:r w:rsidRPr="00FE2F6A">
        <w:rPr>
          <w:rFonts w:ascii="Times New Roman" w:hAnsi="Times New Roman" w:cs="Times New Roman"/>
          <w:iCs/>
          <w:sz w:val="24"/>
          <w:szCs w:val="24"/>
        </w:rPr>
        <w:t>oLPN to shipment</w:t>
      </w:r>
      <w:r>
        <w:rPr>
          <w:rFonts w:ascii="Times New Roman" w:hAnsi="Times New Roman" w:cs="Times New Roman"/>
          <w:iCs/>
          <w:sz w:val="24"/>
          <w:szCs w:val="24"/>
        </w:rPr>
        <w:t>” then might be error with Order Destination Address.</w:t>
      </w:r>
    </w:p>
    <w:p w14:paraId="22A48225" w14:textId="77777777" w:rsidR="00D42438" w:rsidRPr="00D42438" w:rsidRDefault="00D42438" w:rsidP="00FE2F6A">
      <w:pPr>
        <w:rPr>
          <w:rFonts w:ascii="Times New Roman" w:hAnsi="Times New Roman" w:cs="Times New Roman"/>
          <w:sz w:val="24"/>
          <w:szCs w:val="24"/>
        </w:rPr>
      </w:pPr>
    </w:p>
    <w:p w14:paraId="1C21844F" w14:textId="77777777" w:rsidR="004B4712" w:rsidRDefault="004B4712" w:rsidP="004B4712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 xml:space="preserve">     </w:t>
      </w:r>
      <w:r w:rsidRPr="004B4712">
        <w:rPr>
          <w:rFonts w:ascii="Times New Roman" w:hAnsi="Times New Roman" w:cs="Times New Roman"/>
          <w:b/>
          <w:iCs/>
          <w:sz w:val="24"/>
          <w:szCs w:val="24"/>
        </w:rPr>
        <w:t>3.</w:t>
      </w:r>
      <w:r w:rsidRPr="004B4712">
        <w:rPr>
          <w:rFonts w:ascii="Times New Roman" w:hAnsi="Times New Roman" w:cs="Times New Roman"/>
          <w:iCs/>
          <w:sz w:val="24"/>
          <w:szCs w:val="24"/>
        </w:rPr>
        <w:t xml:space="preserve"> Check</w:t>
      </w:r>
      <w:r w:rsidR="0062696C" w:rsidRPr="004B4712">
        <w:rPr>
          <w:rFonts w:ascii="Times New Roman" w:hAnsi="Times New Roman" w:cs="Times New Roman"/>
          <w:iCs/>
          <w:sz w:val="24"/>
          <w:szCs w:val="24"/>
        </w:rPr>
        <w:t xml:space="preserve"> the status of oLPN. Need</w:t>
      </w:r>
      <w:r w:rsidR="002C0D78" w:rsidRPr="004B4712">
        <w:rPr>
          <w:rFonts w:ascii="Times New Roman" w:hAnsi="Times New Roman" w:cs="Times New Roman"/>
          <w:iCs/>
          <w:sz w:val="24"/>
          <w:szCs w:val="24"/>
        </w:rPr>
        <w:t xml:space="preserve"> to know if the postal code is 96271 then </w:t>
      </w:r>
      <w:r>
        <w:rPr>
          <w:rFonts w:ascii="Times New Roman" w:hAnsi="Times New Roman" w:cs="Times New Roman"/>
          <w:iCs/>
          <w:sz w:val="24"/>
          <w:szCs w:val="24"/>
        </w:rPr>
        <w:t xml:space="preserve">          </w:t>
      </w:r>
    </w:p>
    <w:p w14:paraId="4CDD8D63" w14:textId="77777777" w:rsidR="00FE2F6A" w:rsidRPr="004B4712" w:rsidRDefault="004B4712" w:rsidP="004B4712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        </w:t>
      </w:r>
      <w:r w:rsidRPr="004B4712">
        <w:rPr>
          <w:rFonts w:ascii="Times New Roman" w:hAnsi="Times New Roman" w:cs="Times New Roman"/>
          <w:iCs/>
          <w:sz w:val="24"/>
          <w:szCs w:val="24"/>
        </w:rPr>
        <w:t>What</w:t>
      </w:r>
      <w:r w:rsidR="002C0D78" w:rsidRPr="004B4712">
        <w:rPr>
          <w:rFonts w:ascii="Times New Roman" w:hAnsi="Times New Roman" w:cs="Times New Roman"/>
          <w:iCs/>
          <w:sz w:val="24"/>
          <w:szCs w:val="24"/>
        </w:rPr>
        <w:t xml:space="preserve"> is the City, State/Province for this Postal code as shown in </w:t>
      </w:r>
      <w:r w:rsidR="00902A13">
        <w:rPr>
          <w:rFonts w:ascii="Times New Roman" w:hAnsi="Times New Roman" w:cs="Times New Roman"/>
          <w:iCs/>
          <w:sz w:val="24"/>
          <w:szCs w:val="24"/>
        </w:rPr>
        <w:t>below.</w:t>
      </w:r>
    </w:p>
    <w:p w14:paraId="6A85DBC4" w14:textId="77777777" w:rsidR="00186103" w:rsidRDefault="00186103" w:rsidP="00186103">
      <w:pPr>
        <w:pStyle w:val="ListParagrap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To check the correct address</w:t>
      </w:r>
    </w:p>
    <w:p w14:paraId="2C4CCF03" w14:textId="77777777" w:rsidR="00186103" w:rsidRPr="00FB444D" w:rsidRDefault="00186103" w:rsidP="00186103">
      <w:pPr>
        <w:pStyle w:val="ListParagrap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Goto UI</w:t>
      </w:r>
      <w:r w:rsidRPr="00186103">
        <w:rPr>
          <w:rFonts w:ascii="Times New Roman" w:hAnsi="Times New Roman" w:cs="Times New Roman"/>
          <w:iCs/>
          <w:sz w:val="24"/>
          <w:szCs w:val="24"/>
        </w:rPr>
        <w:sym w:font="Wingdings" w:char="F0E0"/>
      </w:r>
      <w:r w:rsidR="004F585F">
        <w:rPr>
          <w:rFonts w:ascii="Times New Roman" w:hAnsi="Times New Roman" w:cs="Times New Roman"/>
          <w:iCs/>
          <w:sz w:val="24"/>
          <w:szCs w:val="24"/>
        </w:rPr>
        <w:t>Postal Code</w:t>
      </w:r>
    </w:p>
    <w:p w14:paraId="19AE73A5" w14:textId="77777777" w:rsidR="00FE2F6A" w:rsidRPr="002C0D78" w:rsidRDefault="002C0D78" w:rsidP="002C0D78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lastRenderedPageBreak/>
        <w:t xml:space="preserve">               </w:t>
      </w:r>
      <w:r>
        <w:rPr>
          <w:rFonts w:ascii="Calibri" w:hAnsi="Calibri"/>
          <w:noProof/>
          <w:color w:val="1F497D"/>
          <w:sz w:val="22"/>
        </w:rPr>
        <w:drawing>
          <wp:inline distT="0" distB="0" distL="0" distR="0" wp14:anchorId="04CA2802" wp14:editId="5A6D952A">
            <wp:extent cx="4937760" cy="1972160"/>
            <wp:effectExtent l="0" t="0" r="0" b="9525"/>
            <wp:docPr id="10" name="Picture 10" descr="cid:image001.png@01D1D901.D8E6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id:image001.png@01D1D901.D8E6209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9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3457" w14:textId="77777777" w:rsidR="00FE2F6A" w:rsidRDefault="00FE2F6A" w:rsidP="00FE2F6A">
      <w:pPr>
        <w:rPr>
          <w:rFonts w:ascii="Times New Roman" w:hAnsi="Times New Roman" w:cs="Times New Roman"/>
          <w:iCs/>
          <w:sz w:val="24"/>
          <w:szCs w:val="24"/>
        </w:rPr>
      </w:pPr>
    </w:p>
    <w:p w14:paraId="47BFDEAC" w14:textId="77777777" w:rsidR="00FE2F6A" w:rsidRDefault="00FE2F6A" w:rsidP="00FE2F6A">
      <w:pPr>
        <w:rPr>
          <w:rFonts w:ascii="Times New Roman" w:hAnsi="Times New Roman" w:cs="Times New Roman"/>
          <w:iCs/>
          <w:sz w:val="24"/>
          <w:szCs w:val="24"/>
        </w:rPr>
      </w:pPr>
      <w:r w:rsidRPr="0020334F">
        <w:rPr>
          <w:rFonts w:ascii="Times New Roman" w:hAnsi="Times New Roman" w:cs="Times New Roman"/>
          <w:b/>
          <w:iCs/>
          <w:color w:val="FF0000"/>
          <w:sz w:val="24"/>
          <w:szCs w:val="24"/>
          <w:u w:val="single"/>
        </w:rPr>
        <w:t>Note</w:t>
      </w:r>
      <w:r w:rsidRPr="002C0D78">
        <w:rPr>
          <w:rFonts w:ascii="Times New Roman" w:hAnsi="Times New Roman" w:cs="Times New Roman"/>
          <w:iCs/>
          <w:sz w:val="24"/>
          <w:szCs w:val="24"/>
        </w:rPr>
        <w:t>:</w:t>
      </w:r>
      <w:r w:rsidRPr="00F0066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C0D78" w:rsidRPr="002C0D78">
        <w:rPr>
          <w:rFonts w:ascii="Times New Roman" w:hAnsi="Times New Roman" w:cs="Times New Roman"/>
          <w:iCs/>
          <w:sz w:val="24"/>
          <w:szCs w:val="24"/>
        </w:rPr>
        <w:t>Every city</w:t>
      </w:r>
      <w:r w:rsidR="002C0D78">
        <w:rPr>
          <w:rFonts w:ascii="Times New Roman" w:hAnsi="Times New Roman" w:cs="Times New Roman"/>
          <w:iCs/>
          <w:sz w:val="24"/>
          <w:szCs w:val="24"/>
        </w:rPr>
        <w:t>, S</w:t>
      </w:r>
      <w:r w:rsidR="002C0D78" w:rsidRPr="002C0D78">
        <w:rPr>
          <w:rFonts w:ascii="Times New Roman" w:hAnsi="Times New Roman" w:cs="Times New Roman"/>
          <w:iCs/>
          <w:sz w:val="24"/>
          <w:szCs w:val="24"/>
        </w:rPr>
        <w:t>tate</w:t>
      </w:r>
      <w:r w:rsidR="002C0D78">
        <w:rPr>
          <w:rFonts w:ascii="Times New Roman" w:hAnsi="Times New Roman" w:cs="Times New Roman"/>
          <w:iCs/>
          <w:sz w:val="24"/>
          <w:szCs w:val="24"/>
        </w:rPr>
        <w:t>/Province</w:t>
      </w:r>
      <w:r w:rsidR="002C0D78" w:rsidRPr="002C0D78">
        <w:rPr>
          <w:rFonts w:ascii="Times New Roman" w:hAnsi="Times New Roman" w:cs="Times New Roman"/>
          <w:iCs/>
          <w:sz w:val="24"/>
          <w:szCs w:val="24"/>
        </w:rPr>
        <w:t>, zip combination on distribution orders is compared to postal codes UI (Database table)</w:t>
      </w:r>
      <w:r w:rsidR="002C0D78">
        <w:rPr>
          <w:rFonts w:ascii="Times New Roman" w:hAnsi="Times New Roman" w:cs="Times New Roman"/>
          <w:iCs/>
          <w:sz w:val="24"/>
          <w:szCs w:val="24"/>
        </w:rPr>
        <w:t>.</w:t>
      </w:r>
    </w:p>
    <w:p w14:paraId="26CE49FF" w14:textId="77777777" w:rsidR="002C0D78" w:rsidRDefault="00DE6382" w:rsidP="00FE2F6A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 xml:space="preserve">      </w:t>
      </w:r>
      <w:r w:rsidR="00D42438" w:rsidRPr="00DE6382">
        <w:rPr>
          <w:rFonts w:ascii="Times New Roman" w:hAnsi="Times New Roman" w:cs="Times New Roman"/>
          <w:b/>
          <w:iCs/>
          <w:sz w:val="24"/>
          <w:szCs w:val="24"/>
        </w:rPr>
        <w:t>4</w:t>
      </w:r>
      <w:r w:rsidR="0062696C" w:rsidRPr="00DE6382">
        <w:rPr>
          <w:rFonts w:ascii="Times New Roman" w:hAnsi="Times New Roman" w:cs="Times New Roman"/>
          <w:b/>
          <w:iCs/>
          <w:sz w:val="24"/>
          <w:szCs w:val="24"/>
        </w:rPr>
        <w:t>.</w:t>
      </w:r>
      <w:r w:rsidR="0062696C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2696C" w:rsidRPr="0062696C">
        <w:rPr>
          <w:rFonts w:ascii="Times New Roman" w:hAnsi="Times New Roman" w:cs="Times New Roman"/>
          <w:iCs/>
          <w:sz w:val="24"/>
          <w:szCs w:val="24"/>
        </w:rPr>
        <w:t>Update the order to the correct address</w:t>
      </w:r>
      <w:r w:rsidR="0062696C">
        <w:rPr>
          <w:rFonts w:ascii="Times New Roman" w:hAnsi="Times New Roman" w:cs="Times New Roman"/>
          <w:iCs/>
          <w:sz w:val="24"/>
          <w:szCs w:val="24"/>
        </w:rPr>
        <w:t>.</w:t>
      </w:r>
    </w:p>
    <w:p w14:paraId="52F9897D" w14:textId="77777777" w:rsidR="004F7F67" w:rsidRDefault="00DE6382" w:rsidP="004F7F67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 xml:space="preserve">      </w:t>
      </w:r>
      <w:r w:rsidR="00D42438" w:rsidRPr="00DE6382">
        <w:rPr>
          <w:rFonts w:ascii="Times New Roman" w:hAnsi="Times New Roman" w:cs="Times New Roman"/>
          <w:b/>
          <w:iCs/>
          <w:sz w:val="24"/>
          <w:szCs w:val="24"/>
        </w:rPr>
        <w:t>5</w:t>
      </w:r>
      <w:r w:rsidR="0062696C" w:rsidRPr="00DE6382">
        <w:rPr>
          <w:rFonts w:ascii="Times New Roman" w:hAnsi="Times New Roman" w:cs="Times New Roman"/>
          <w:b/>
          <w:iCs/>
          <w:sz w:val="24"/>
          <w:szCs w:val="24"/>
        </w:rPr>
        <w:t>.</w:t>
      </w:r>
      <w:r w:rsidR="0062696C">
        <w:rPr>
          <w:rFonts w:ascii="Times New Roman" w:hAnsi="Times New Roman" w:cs="Times New Roman"/>
          <w:iCs/>
          <w:sz w:val="24"/>
          <w:szCs w:val="24"/>
        </w:rPr>
        <w:t xml:space="preserve"> After then ‘Manifest’ the oLPN.</w:t>
      </w:r>
    </w:p>
    <w:p w14:paraId="4A1C4FAF" w14:textId="77777777" w:rsidR="00B325A5" w:rsidRDefault="00B325A5" w:rsidP="004F7F67">
      <w:pPr>
        <w:rPr>
          <w:rFonts w:ascii="Times New Roman" w:hAnsi="Times New Roman" w:cs="Times New Roman"/>
          <w:iCs/>
          <w:sz w:val="24"/>
          <w:szCs w:val="24"/>
        </w:rPr>
      </w:pPr>
    </w:p>
    <w:p w14:paraId="3B29CD28" w14:textId="77777777" w:rsidR="008D2927" w:rsidRDefault="00C46286" w:rsidP="008D2927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>Scenario 8</w:t>
      </w:r>
      <w:r w:rsidR="008D2927" w:rsidRPr="00CD3C17">
        <w:rPr>
          <w:rFonts w:ascii="Times New Roman" w:hAnsi="Times New Roman" w:cs="Times New Roman"/>
          <w:b/>
          <w:iCs/>
          <w:sz w:val="24"/>
          <w:szCs w:val="24"/>
          <w:u w:val="single"/>
        </w:rPr>
        <w:t>:</w:t>
      </w:r>
      <w:r w:rsidR="008D2927">
        <w:rPr>
          <w:rFonts w:ascii="Times New Roman" w:hAnsi="Times New Roman" w:cs="Times New Roman"/>
          <w:b/>
          <w:iCs/>
          <w:sz w:val="24"/>
          <w:szCs w:val="24"/>
          <w:u w:val="single"/>
        </w:rPr>
        <w:t xml:space="preserve"> </w:t>
      </w:r>
    </w:p>
    <w:p w14:paraId="4DB0568A" w14:textId="77777777" w:rsidR="008D2927" w:rsidRDefault="008D2927" w:rsidP="008D2927">
      <w:pPr>
        <w:rPr>
          <w:rFonts w:ascii="Times New Roman" w:hAnsi="Times New Roman" w:cs="Times New Roman"/>
          <w:iCs/>
          <w:sz w:val="24"/>
          <w:szCs w:val="24"/>
        </w:rPr>
      </w:pPr>
    </w:p>
    <w:p w14:paraId="00F4D244" w14:textId="77777777" w:rsidR="008D2927" w:rsidRDefault="008D2927" w:rsidP="008D2927">
      <w:pPr>
        <w:rPr>
          <w:rFonts w:ascii="Times New Roman" w:hAnsi="Times New Roman" w:cs="Times New Roman"/>
          <w:iCs/>
          <w:sz w:val="24"/>
          <w:szCs w:val="24"/>
        </w:rPr>
      </w:pPr>
      <w:r w:rsidRPr="00391652">
        <w:rPr>
          <w:rFonts w:ascii="Times New Roman" w:hAnsi="Times New Roman" w:cs="Times New Roman"/>
          <w:b/>
          <w:iCs/>
          <w:sz w:val="24"/>
          <w:szCs w:val="24"/>
        </w:rPr>
        <w:t>Issue Description:</w:t>
      </w:r>
      <w:r>
        <w:rPr>
          <w:rFonts w:ascii="Times New Roman" w:hAnsi="Times New Roman" w:cs="Times New Roman"/>
          <w:iCs/>
          <w:sz w:val="24"/>
          <w:szCs w:val="24"/>
        </w:rPr>
        <w:t xml:space="preserve"> User receives an error on </w:t>
      </w:r>
      <w:r w:rsidRPr="00391652">
        <w:rPr>
          <w:rFonts w:ascii="Times New Roman" w:hAnsi="Times New Roman" w:cs="Times New Roman"/>
          <w:iCs/>
          <w:sz w:val="24"/>
          <w:szCs w:val="24"/>
        </w:rPr>
        <w:t xml:space="preserve">oLPN </w:t>
      </w:r>
      <w:r>
        <w:rPr>
          <w:rFonts w:ascii="Times New Roman" w:hAnsi="Times New Roman" w:cs="Times New Roman"/>
          <w:iCs/>
          <w:sz w:val="24"/>
          <w:szCs w:val="24"/>
        </w:rPr>
        <w:t>saying below:</w:t>
      </w:r>
    </w:p>
    <w:p w14:paraId="4B331DEB" w14:textId="77777777" w:rsidR="008D2927" w:rsidRPr="00391652" w:rsidRDefault="008D2927" w:rsidP="008D2927">
      <w:pPr>
        <w:rPr>
          <w:rFonts w:ascii="Times New Roman" w:hAnsi="Times New Roman" w:cs="Times New Roman"/>
          <w:iCs/>
          <w:sz w:val="24"/>
          <w:szCs w:val="24"/>
        </w:rPr>
      </w:pPr>
    </w:p>
    <w:p w14:paraId="030FA874" w14:textId="77777777" w:rsidR="008D2927" w:rsidRDefault="008D2927" w:rsidP="008D2927">
      <w:pPr>
        <w:rPr>
          <w:rFonts w:ascii="Arial" w:hAnsi="Arial" w:cs="Arial"/>
          <w:szCs w:val="20"/>
        </w:rPr>
      </w:pPr>
      <w:r w:rsidRPr="00CD4918">
        <w:rPr>
          <w:rFonts w:ascii="Times New Roman" w:hAnsi="Times New Roman" w:cs="Times New Roman"/>
          <w:b/>
          <w:iCs/>
          <w:sz w:val="24"/>
          <w:szCs w:val="24"/>
        </w:rPr>
        <w:t>Error:</w:t>
      </w:r>
      <w:r w:rsidRPr="00391652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Arial" w:hAnsi="Arial" w:cs="Arial"/>
          <w:szCs w:val="20"/>
        </w:rPr>
        <w:t>Consolidator Contact Name is required for Order 1219343311.</w:t>
      </w:r>
    </w:p>
    <w:p w14:paraId="0ABE0E2F" w14:textId="77777777" w:rsidR="008D2927" w:rsidRDefault="008D2927" w:rsidP="008D2927">
      <w:pPr>
        <w:rPr>
          <w:rFonts w:ascii="Times New Roman" w:hAnsi="Times New Roman" w:cs="Times New Roman"/>
          <w:iCs/>
          <w:sz w:val="24"/>
          <w:szCs w:val="24"/>
        </w:rPr>
      </w:pPr>
    </w:p>
    <w:p w14:paraId="3832E2B7" w14:textId="77777777" w:rsidR="008D2927" w:rsidRDefault="008D2927" w:rsidP="008D2927">
      <w:pPr>
        <w:rPr>
          <w:rFonts w:ascii="Times New Roman" w:hAnsi="Times New Roman" w:cs="Times New Roman"/>
          <w:iCs/>
          <w:sz w:val="24"/>
          <w:szCs w:val="24"/>
        </w:rPr>
      </w:pPr>
      <w:r w:rsidRPr="00391652">
        <w:rPr>
          <w:rFonts w:ascii="Times New Roman" w:hAnsi="Times New Roman" w:cs="Times New Roman"/>
          <w:b/>
          <w:iCs/>
          <w:sz w:val="24"/>
          <w:szCs w:val="24"/>
        </w:rPr>
        <w:t xml:space="preserve">Resolution: </w:t>
      </w:r>
      <w:r w:rsidRPr="008D2927">
        <w:rPr>
          <w:rFonts w:ascii="Times New Roman" w:hAnsi="Times New Roman" w:cs="Times New Roman"/>
          <w:iCs/>
          <w:sz w:val="24"/>
          <w:szCs w:val="24"/>
        </w:rPr>
        <w:t>Run the CCF Below and try manifesting through UI.</w:t>
      </w:r>
    </w:p>
    <w:p w14:paraId="13305573" w14:textId="77777777" w:rsidR="008D2927" w:rsidRDefault="008D2927" w:rsidP="008D2927">
      <w:pPr>
        <w:rPr>
          <w:rFonts w:ascii="Times New Roman" w:hAnsi="Times New Roman" w:cs="Times New Roman"/>
          <w:iCs/>
          <w:sz w:val="24"/>
          <w:szCs w:val="24"/>
        </w:rPr>
      </w:pPr>
    </w:p>
    <w:p w14:paraId="404AD234" w14:textId="77777777" w:rsidR="008D2927" w:rsidRDefault="008D2927" w:rsidP="008D2927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Update orders</w:t>
      </w:r>
    </w:p>
    <w:p w14:paraId="116EDBED" w14:textId="77777777" w:rsidR="008D2927" w:rsidRDefault="008D2927" w:rsidP="008D2927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      set plan_d_facility_alias_id  = NULL</w:t>
      </w:r>
    </w:p>
    <w:p w14:paraId="64F7CE10" w14:textId="77777777" w:rsidR="008D2927" w:rsidRDefault="008D2927" w:rsidP="008D2927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 xml:space="preserve">      where orders.acct_rcvbl_acct_nbr = '366781' </w:t>
      </w:r>
    </w:p>
    <w:p w14:paraId="11A93A25" w14:textId="77777777" w:rsidR="008D2927" w:rsidRDefault="008D2927" w:rsidP="008D2927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 xml:space="preserve">      and </w:t>
      </w:r>
      <w:proofErr w:type="spellStart"/>
      <w:r>
        <w:rPr>
          <w:rFonts w:ascii="Calibri" w:hAnsi="Calibri"/>
          <w:sz w:val="22"/>
        </w:rPr>
        <w:t>orders.do_status</w:t>
      </w:r>
      <w:proofErr w:type="spellEnd"/>
      <w:r>
        <w:rPr>
          <w:rFonts w:ascii="Calibri" w:hAnsi="Calibri"/>
          <w:sz w:val="22"/>
        </w:rPr>
        <w:t xml:space="preserve"> &lt; '170';</w:t>
      </w:r>
    </w:p>
    <w:p w14:paraId="24285A5C" w14:textId="77777777" w:rsidR="0085556F" w:rsidRDefault="0085556F" w:rsidP="008D2927">
      <w:pPr>
        <w:rPr>
          <w:rFonts w:ascii="Calibri" w:hAnsi="Calibri"/>
          <w:sz w:val="22"/>
        </w:rPr>
      </w:pPr>
    </w:p>
    <w:p w14:paraId="3B1F48C0" w14:textId="77777777" w:rsidR="0085556F" w:rsidRDefault="0085556F" w:rsidP="0085556F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>Scenario 9</w:t>
      </w:r>
      <w:r w:rsidRPr="00CD3C17">
        <w:rPr>
          <w:rFonts w:ascii="Times New Roman" w:hAnsi="Times New Roman" w:cs="Times New Roman"/>
          <w:b/>
          <w:iCs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 xml:space="preserve"> </w:t>
      </w:r>
    </w:p>
    <w:p w14:paraId="3A36B29C" w14:textId="77777777" w:rsidR="0085556F" w:rsidRDefault="0085556F" w:rsidP="0085556F">
      <w:pPr>
        <w:rPr>
          <w:rFonts w:ascii="Times New Roman" w:hAnsi="Times New Roman" w:cs="Times New Roman"/>
          <w:iCs/>
          <w:sz w:val="24"/>
          <w:szCs w:val="24"/>
        </w:rPr>
      </w:pPr>
    </w:p>
    <w:p w14:paraId="5F6EE1BD" w14:textId="77777777" w:rsidR="0085556F" w:rsidRDefault="0085556F" w:rsidP="0085556F">
      <w:pPr>
        <w:rPr>
          <w:rFonts w:ascii="Times New Roman" w:hAnsi="Times New Roman" w:cs="Times New Roman"/>
          <w:iCs/>
          <w:sz w:val="24"/>
          <w:szCs w:val="24"/>
        </w:rPr>
      </w:pPr>
      <w:r w:rsidRPr="00391652">
        <w:rPr>
          <w:rFonts w:ascii="Times New Roman" w:hAnsi="Times New Roman" w:cs="Times New Roman"/>
          <w:b/>
          <w:iCs/>
          <w:sz w:val="24"/>
          <w:szCs w:val="24"/>
        </w:rPr>
        <w:t>Issue Description:</w:t>
      </w:r>
      <w:r>
        <w:rPr>
          <w:rFonts w:ascii="Times New Roman" w:hAnsi="Times New Roman" w:cs="Times New Roman"/>
          <w:iCs/>
          <w:sz w:val="24"/>
          <w:szCs w:val="24"/>
        </w:rPr>
        <w:t xml:space="preserve"> User receives an error on </w:t>
      </w:r>
      <w:r w:rsidRPr="00391652">
        <w:rPr>
          <w:rFonts w:ascii="Times New Roman" w:hAnsi="Times New Roman" w:cs="Times New Roman"/>
          <w:iCs/>
          <w:sz w:val="24"/>
          <w:szCs w:val="24"/>
        </w:rPr>
        <w:t xml:space="preserve">oLPN </w:t>
      </w:r>
      <w:r>
        <w:rPr>
          <w:rFonts w:ascii="Times New Roman" w:hAnsi="Times New Roman" w:cs="Times New Roman"/>
          <w:iCs/>
          <w:sz w:val="24"/>
          <w:szCs w:val="24"/>
        </w:rPr>
        <w:t>saying below:</w:t>
      </w:r>
    </w:p>
    <w:p w14:paraId="3BD6EC0C" w14:textId="77777777" w:rsidR="0085556F" w:rsidRPr="00391652" w:rsidRDefault="0085556F" w:rsidP="0085556F">
      <w:pPr>
        <w:rPr>
          <w:rFonts w:ascii="Times New Roman" w:hAnsi="Times New Roman" w:cs="Times New Roman"/>
          <w:iCs/>
          <w:sz w:val="24"/>
          <w:szCs w:val="24"/>
        </w:rPr>
      </w:pPr>
    </w:p>
    <w:p w14:paraId="3F2A60C6" w14:textId="77777777" w:rsidR="0085556F" w:rsidRDefault="0085556F" w:rsidP="0085556F">
      <w:pPr>
        <w:rPr>
          <w:rFonts w:ascii="Arial" w:hAnsi="Arial" w:cs="Arial"/>
          <w:szCs w:val="20"/>
        </w:rPr>
      </w:pPr>
      <w:r w:rsidRPr="00CD4918">
        <w:rPr>
          <w:rFonts w:ascii="Times New Roman" w:hAnsi="Times New Roman" w:cs="Times New Roman"/>
          <w:b/>
          <w:iCs/>
          <w:sz w:val="24"/>
          <w:szCs w:val="24"/>
        </w:rPr>
        <w:t>Error:</w:t>
      </w:r>
      <w:r w:rsidRPr="00391652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Arial" w:hAnsi="Arial" w:cs="Arial"/>
          <w:szCs w:val="20"/>
        </w:rPr>
        <w:t>LPN 00000197181573692313 does not have retail route number. Cannot continue.</w:t>
      </w:r>
    </w:p>
    <w:p w14:paraId="57CF72A8" w14:textId="77777777" w:rsidR="0085556F" w:rsidRDefault="0085556F" w:rsidP="0085556F">
      <w:pPr>
        <w:rPr>
          <w:rFonts w:ascii="Arial" w:hAnsi="Arial" w:cs="Arial"/>
          <w:szCs w:val="20"/>
        </w:rPr>
      </w:pPr>
    </w:p>
    <w:p w14:paraId="4C6E71FE" w14:textId="77777777" w:rsidR="0085556F" w:rsidRDefault="0085556F" w:rsidP="0085556F">
      <w:pPr>
        <w:rPr>
          <w:rFonts w:ascii="Arial" w:hAnsi="Arial" w:cs="Arial"/>
          <w:szCs w:val="20"/>
        </w:rPr>
      </w:pPr>
      <w:r>
        <w:rPr>
          <w:noProof/>
          <w:color w:val="000000"/>
        </w:rPr>
        <w:drawing>
          <wp:inline distT="0" distB="0" distL="0" distR="0" wp14:anchorId="39004E31" wp14:editId="5BC470C9">
            <wp:extent cx="3638550" cy="1382542"/>
            <wp:effectExtent l="0" t="0" r="0" b="8255"/>
            <wp:docPr id="7" name="Picture 7" descr="cid:image001.png@01D321A7.F9E5FA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321A7.F9E5FA5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r:link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59" b="27772"/>
                    <a:stretch/>
                  </pic:blipFill>
                  <pic:spPr bwMode="auto">
                    <a:xfrm>
                      <a:off x="0" y="0"/>
                      <a:ext cx="3650460" cy="138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80ABE" w14:textId="77777777" w:rsidR="0085556F" w:rsidRDefault="0085556F" w:rsidP="0085556F">
      <w:pPr>
        <w:rPr>
          <w:rFonts w:ascii="Times New Roman" w:hAnsi="Times New Roman" w:cs="Times New Roman"/>
          <w:iCs/>
          <w:sz w:val="24"/>
          <w:szCs w:val="24"/>
        </w:rPr>
      </w:pPr>
    </w:p>
    <w:p w14:paraId="69610352" w14:textId="77777777" w:rsidR="0085556F" w:rsidRDefault="0085556F" w:rsidP="0085556F">
      <w:pPr>
        <w:rPr>
          <w:rFonts w:ascii="Times New Roman" w:hAnsi="Times New Roman" w:cs="Times New Roman"/>
          <w:iCs/>
          <w:sz w:val="24"/>
          <w:szCs w:val="24"/>
        </w:rPr>
      </w:pPr>
      <w:r w:rsidRPr="00391652">
        <w:rPr>
          <w:rFonts w:ascii="Times New Roman" w:hAnsi="Times New Roman" w:cs="Times New Roman"/>
          <w:b/>
          <w:iCs/>
          <w:sz w:val="24"/>
          <w:szCs w:val="24"/>
        </w:rPr>
        <w:lastRenderedPageBreak/>
        <w:t xml:space="preserve">Resolution: </w:t>
      </w:r>
    </w:p>
    <w:p w14:paraId="49C95AFF" w14:textId="77777777" w:rsidR="0085556F" w:rsidRDefault="0085556F" w:rsidP="0085556F">
      <w:pPr>
        <w:rPr>
          <w:rFonts w:ascii="Calibri" w:hAnsi="Calibri"/>
          <w:sz w:val="22"/>
        </w:rPr>
      </w:pPr>
    </w:p>
    <w:p w14:paraId="4CB4CC4A" w14:textId="77777777" w:rsidR="0085556F" w:rsidRDefault="0085556F" w:rsidP="008D2927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We need to perform assign route for that particular carton.</w:t>
      </w:r>
    </w:p>
    <w:p w14:paraId="4F0E230D" w14:textId="77777777" w:rsidR="0085556F" w:rsidRDefault="0085556F" w:rsidP="008D2927">
      <w:pPr>
        <w:rPr>
          <w:rFonts w:ascii="Calibri" w:hAnsi="Calibri"/>
          <w:sz w:val="22"/>
        </w:rPr>
      </w:pPr>
    </w:p>
    <w:p w14:paraId="6C638056" w14:textId="77777777" w:rsidR="0085556F" w:rsidRDefault="0085556F" w:rsidP="0085556F">
      <w:pPr>
        <w:pStyle w:val="ListParagraph"/>
        <w:numPr>
          <w:ilvl w:val="0"/>
          <w:numId w:val="4"/>
        </w:num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Log in to RF</w:t>
      </w:r>
    </w:p>
    <w:p w14:paraId="403F628C" w14:textId="77777777" w:rsidR="0085556F" w:rsidRDefault="00511AC2" w:rsidP="0085556F">
      <w:pPr>
        <w:pStyle w:val="ListParagraph"/>
        <w:numPr>
          <w:ilvl w:val="0"/>
          <w:numId w:val="4"/>
        </w:num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CTRL-F and type</w:t>
      </w:r>
      <w:r w:rsidR="0085556F">
        <w:rPr>
          <w:rFonts w:ascii="Calibri" w:hAnsi="Calibri"/>
          <w:sz w:val="22"/>
        </w:rPr>
        <w:t xml:space="preserve"> function “Assign route” and press enter.</w:t>
      </w:r>
    </w:p>
    <w:p w14:paraId="5AB45FB6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</w:p>
    <w:p w14:paraId="54C8B490" w14:textId="77777777" w:rsidR="00511AC2" w:rsidRDefault="00511AC2" w:rsidP="00511AC2">
      <w:pPr>
        <w:pStyle w:val="ListParagraph"/>
        <w:rPr>
          <w:noProof/>
        </w:rPr>
      </w:pPr>
    </w:p>
    <w:p w14:paraId="32C3E449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  <w:r>
        <w:rPr>
          <w:noProof/>
        </w:rPr>
        <w:drawing>
          <wp:inline distT="0" distB="0" distL="0" distR="0" wp14:anchorId="1A27B7B2" wp14:editId="00BEF7FE">
            <wp:extent cx="2660650" cy="172064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43733" b="24499"/>
                    <a:stretch/>
                  </pic:blipFill>
                  <pic:spPr bwMode="auto">
                    <a:xfrm>
                      <a:off x="0" y="0"/>
                      <a:ext cx="2693991" cy="174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9948C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</w:p>
    <w:p w14:paraId="1064720A" w14:textId="77777777" w:rsidR="0085556F" w:rsidRDefault="0085556F" w:rsidP="0085556F">
      <w:pPr>
        <w:pStyle w:val="ListParagraph"/>
        <w:numPr>
          <w:ilvl w:val="0"/>
          <w:numId w:val="4"/>
        </w:num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 xml:space="preserve">Select the option “Assign route” and enter the </w:t>
      </w:r>
      <w:r w:rsidR="00511AC2">
        <w:rPr>
          <w:rFonts w:ascii="Calibri" w:hAnsi="Calibri"/>
          <w:sz w:val="22"/>
        </w:rPr>
        <w:t>Route ID</w:t>
      </w:r>
      <w:r>
        <w:rPr>
          <w:rFonts w:ascii="Calibri" w:hAnsi="Calibri"/>
          <w:sz w:val="22"/>
        </w:rPr>
        <w:t xml:space="preserve"> (</w:t>
      </w:r>
      <w:proofErr w:type="spellStart"/>
      <w:r>
        <w:rPr>
          <w:rFonts w:ascii="Calibri" w:hAnsi="Calibri"/>
          <w:sz w:val="22"/>
        </w:rPr>
        <w:t>eg</w:t>
      </w:r>
      <w:proofErr w:type="spellEnd"/>
      <w:r>
        <w:rPr>
          <w:rFonts w:ascii="Calibri" w:hAnsi="Calibri"/>
          <w:sz w:val="22"/>
        </w:rPr>
        <w:t>: FXGR)</w:t>
      </w:r>
    </w:p>
    <w:p w14:paraId="78779F6E" w14:textId="77777777" w:rsidR="00511AC2" w:rsidRDefault="00511AC2" w:rsidP="00511AC2">
      <w:pPr>
        <w:pStyle w:val="ListParagraph"/>
        <w:rPr>
          <w:noProof/>
        </w:rPr>
      </w:pPr>
    </w:p>
    <w:p w14:paraId="202C28D6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  <w:r>
        <w:rPr>
          <w:noProof/>
        </w:rPr>
        <w:drawing>
          <wp:inline distT="0" distB="0" distL="0" distR="0" wp14:anchorId="393C73F6" wp14:editId="5F39700B">
            <wp:extent cx="3041650" cy="1787510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29842" b="-2072"/>
                    <a:stretch/>
                  </pic:blipFill>
                  <pic:spPr bwMode="auto">
                    <a:xfrm>
                      <a:off x="0" y="0"/>
                      <a:ext cx="3067064" cy="180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7668B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</w:p>
    <w:p w14:paraId="5795C34D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</w:p>
    <w:p w14:paraId="277254E3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  <w:r>
        <w:rPr>
          <w:noProof/>
        </w:rPr>
        <w:drawing>
          <wp:inline distT="0" distB="0" distL="0" distR="0" wp14:anchorId="398C4CD5" wp14:editId="566C645D">
            <wp:extent cx="3052376" cy="2089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4846" cy="20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623A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</w:p>
    <w:p w14:paraId="7CD83C22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</w:p>
    <w:p w14:paraId="0E87E83B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</w:p>
    <w:p w14:paraId="0EE4C6ED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</w:p>
    <w:p w14:paraId="79B01B01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</w:p>
    <w:p w14:paraId="7408FC4E" w14:textId="77777777" w:rsidR="0085556F" w:rsidRDefault="0085556F" w:rsidP="0085556F">
      <w:pPr>
        <w:pStyle w:val="ListParagraph"/>
        <w:numPr>
          <w:ilvl w:val="0"/>
          <w:numId w:val="4"/>
        </w:num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Enter the oLPN and press enter.</w:t>
      </w:r>
    </w:p>
    <w:p w14:paraId="17C441C9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</w:p>
    <w:p w14:paraId="5F1C82D3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  <w:r>
        <w:rPr>
          <w:noProof/>
        </w:rPr>
        <w:drawing>
          <wp:inline distT="0" distB="0" distL="0" distR="0" wp14:anchorId="17532D96" wp14:editId="6D08993F">
            <wp:extent cx="2508250" cy="194389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9091" cy="195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CB71" w14:textId="77777777" w:rsidR="00511AC2" w:rsidRDefault="00511AC2" w:rsidP="00511AC2">
      <w:pPr>
        <w:pStyle w:val="ListParagraph"/>
        <w:rPr>
          <w:rFonts w:ascii="Calibri" w:hAnsi="Calibri"/>
          <w:sz w:val="22"/>
        </w:rPr>
      </w:pPr>
    </w:p>
    <w:p w14:paraId="4F309261" w14:textId="77777777" w:rsidR="0085556F" w:rsidRPr="0085556F" w:rsidRDefault="0085556F" w:rsidP="0085556F">
      <w:pPr>
        <w:pStyle w:val="ListParagraph"/>
        <w:numPr>
          <w:ilvl w:val="0"/>
          <w:numId w:val="4"/>
        </w:num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Go to DC12 UI “Weigh and manifest” and try manifesting the carton</w:t>
      </w:r>
    </w:p>
    <w:p w14:paraId="156C7566" w14:textId="77777777" w:rsidR="008D2927" w:rsidRPr="008D2927" w:rsidRDefault="008D2927" w:rsidP="008D2927">
      <w:pPr>
        <w:rPr>
          <w:rFonts w:ascii="Times New Roman" w:hAnsi="Times New Roman" w:cs="Times New Roman"/>
          <w:iCs/>
          <w:sz w:val="24"/>
          <w:szCs w:val="24"/>
        </w:rPr>
      </w:pPr>
    </w:p>
    <w:p w14:paraId="7CE07B94" w14:textId="77777777" w:rsidR="008D2927" w:rsidRDefault="008D2927" w:rsidP="004F7F67">
      <w:pPr>
        <w:rPr>
          <w:rFonts w:ascii="Times New Roman" w:hAnsi="Times New Roman" w:cs="Times New Roman"/>
          <w:iCs/>
          <w:sz w:val="24"/>
          <w:szCs w:val="24"/>
        </w:rPr>
      </w:pPr>
    </w:p>
    <w:p w14:paraId="4AF1DF71" w14:textId="77777777" w:rsidR="00511AC2" w:rsidRDefault="00511AC2" w:rsidP="00511AC2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>Scenario 10</w:t>
      </w:r>
      <w:r w:rsidRPr="00CD3C17">
        <w:rPr>
          <w:rFonts w:ascii="Times New Roman" w:hAnsi="Times New Roman" w:cs="Times New Roman"/>
          <w:b/>
          <w:iCs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b/>
          <w:iCs/>
          <w:sz w:val="24"/>
          <w:szCs w:val="24"/>
          <w:u w:val="single"/>
        </w:rPr>
        <w:t xml:space="preserve"> </w:t>
      </w:r>
    </w:p>
    <w:p w14:paraId="3C15C380" w14:textId="77777777" w:rsidR="00511AC2" w:rsidRDefault="00511AC2" w:rsidP="00511AC2">
      <w:pPr>
        <w:rPr>
          <w:rFonts w:ascii="Times New Roman" w:hAnsi="Times New Roman" w:cs="Times New Roman"/>
          <w:iCs/>
          <w:sz w:val="24"/>
          <w:szCs w:val="24"/>
        </w:rPr>
      </w:pPr>
    </w:p>
    <w:p w14:paraId="29F9C9FC" w14:textId="77777777" w:rsidR="00511AC2" w:rsidRDefault="00511AC2" w:rsidP="00511AC2">
      <w:pPr>
        <w:rPr>
          <w:rFonts w:ascii="Times New Roman" w:hAnsi="Times New Roman" w:cs="Times New Roman"/>
          <w:iCs/>
          <w:sz w:val="24"/>
          <w:szCs w:val="24"/>
        </w:rPr>
      </w:pPr>
      <w:r w:rsidRPr="00391652">
        <w:rPr>
          <w:rFonts w:ascii="Times New Roman" w:hAnsi="Times New Roman" w:cs="Times New Roman"/>
          <w:b/>
          <w:iCs/>
          <w:sz w:val="24"/>
          <w:szCs w:val="24"/>
        </w:rPr>
        <w:t>Issue Description:</w:t>
      </w:r>
      <w:r>
        <w:rPr>
          <w:rFonts w:ascii="Times New Roman" w:hAnsi="Times New Roman" w:cs="Times New Roman"/>
          <w:iCs/>
          <w:sz w:val="24"/>
          <w:szCs w:val="24"/>
        </w:rPr>
        <w:t xml:space="preserve"> User receives an error on </w:t>
      </w:r>
      <w:r w:rsidRPr="00391652">
        <w:rPr>
          <w:rFonts w:ascii="Times New Roman" w:hAnsi="Times New Roman" w:cs="Times New Roman"/>
          <w:iCs/>
          <w:sz w:val="24"/>
          <w:szCs w:val="24"/>
        </w:rPr>
        <w:t xml:space="preserve">oLPN </w:t>
      </w:r>
      <w:r>
        <w:rPr>
          <w:rFonts w:ascii="Times New Roman" w:hAnsi="Times New Roman" w:cs="Times New Roman"/>
          <w:iCs/>
          <w:sz w:val="24"/>
          <w:szCs w:val="24"/>
        </w:rPr>
        <w:t>saying below:</w:t>
      </w:r>
    </w:p>
    <w:p w14:paraId="6EC6A322" w14:textId="77777777" w:rsidR="00511AC2" w:rsidRPr="00391652" w:rsidRDefault="00511AC2" w:rsidP="00511AC2">
      <w:pPr>
        <w:rPr>
          <w:rFonts w:ascii="Times New Roman" w:hAnsi="Times New Roman" w:cs="Times New Roman"/>
          <w:iCs/>
          <w:sz w:val="24"/>
          <w:szCs w:val="24"/>
        </w:rPr>
      </w:pPr>
    </w:p>
    <w:p w14:paraId="556D4058" w14:textId="77777777" w:rsidR="00511AC2" w:rsidRDefault="00511AC2" w:rsidP="00511AC2">
      <w:pPr>
        <w:rPr>
          <w:rFonts w:ascii="Arial" w:hAnsi="Arial" w:cs="Arial"/>
          <w:szCs w:val="20"/>
        </w:rPr>
      </w:pPr>
      <w:r w:rsidRPr="00CD4918">
        <w:rPr>
          <w:rFonts w:ascii="Times New Roman" w:hAnsi="Times New Roman" w:cs="Times New Roman"/>
          <w:b/>
          <w:iCs/>
          <w:sz w:val="24"/>
          <w:szCs w:val="24"/>
        </w:rPr>
        <w:t>Error:</w:t>
      </w:r>
      <w:r w:rsidRPr="00391652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Arial" w:hAnsi="Arial" w:cs="Arial"/>
          <w:szCs w:val="20"/>
        </w:rPr>
        <w:t xml:space="preserve">oLPN is associated with TL/LTL shipment and cannot be manifested. Do you want to weigh </w:t>
      </w:r>
      <w:r w:rsidR="00FA741D">
        <w:rPr>
          <w:rFonts w:ascii="Arial" w:hAnsi="Arial" w:cs="Arial"/>
          <w:szCs w:val="20"/>
        </w:rPr>
        <w:t>it?</w:t>
      </w:r>
    </w:p>
    <w:p w14:paraId="5B4A4682" w14:textId="77777777" w:rsidR="00FA741D" w:rsidRDefault="00FA741D" w:rsidP="00511AC2">
      <w:pPr>
        <w:rPr>
          <w:rFonts w:ascii="Arial" w:hAnsi="Arial" w:cs="Arial"/>
          <w:szCs w:val="20"/>
        </w:rPr>
      </w:pPr>
    </w:p>
    <w:p w14:paraId="4B7FE190" w14:textId="77777777" w:rsidR="00FA741D" w:rsidRDefault="00FA741D" w:rsidP="00511AC2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7DEC0A35" wp14:editId="63508B10">
            <wp:extent cx="4845050" cy="170598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0442" cy="170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2037" w14:textId="77777777" w:rsidR="00FA741D" w:rsidRDefault="00FA741D" w:rsidP="00511AC2">
      <w:pPr>
        <w:rPr>
          <w:rFonts w:ascii="Arial" w:hAnsi="Arial" w:cs="Arial"/>
          <w:szCs w:val="20"/>
        </w:rPr>
      </w:pPr>
    </w:p>
    <w:p w14:paraId="20C99BB9" w14:textId="77777777" w:rsidR="00FA741D" w:rsidRDefault="00FA741D" w:rsidP="00FA741D">
      <w:pPr>
        <w:rPr>
          <w:rFonts w:ascii="Times New Roman" w:hAnsi="Times New Roman" w:cs="Times New Roman"/>
          <w:iCs/>
          <w:sz w:val="24"/>
          <w:szCs w:val="24"/>
        </w:rPr>
      </w:pPr>
      <w:r w:rsidRPr="00391652">
        <w:rPr>
          <w:rFonts w:ascii="Times New Roman" w:hAnsi="Times New Roman" w:cs="Times New Roman"/>
          <w:b/>
          <w:iCs/>
          <w:sz w:val="24"/>
          <w:szCs w:val="24"/>
        </w:rPr>
        <w:t xml:space="preserve">Resolution: </w:t>
      </w:r>
    </w:p>
    <w:p w14:paraId="7167D575" w14:textId="77777777" w:rsidR="00FA741D" w:rsidRDefault="00FA741D" w:rsidP="00511AC2">
      <w:pPr>
        <w:rPr>
          <w:rFonts w:ascii="Times New Roman" w:hAnsi="Times New Roman" w:cs="Times New Roman"/>
          <w:iCs/>
          <w:sz w:val="24"/>
          <w:szCs w:val="24"/>
        </w:rPr>
      </w:pPr>
    </w:p>
    <w:p w14:paraId="3774CDC2" w14:textId="77777777" w:rsidR="00FA741D" w:rsidRDefault="00FA741D" w:rsidP="00511AC2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If the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Ship_via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for that carton is ‘CARDINAL’, we cannot manifest cardinal as it is an LTL service.</w:t>
      </w:r>
    </w:p>
    <w:p w14:paraId="170666D1" w14:textId="77777777" w:rsidR="00FA741D" w:rsidRDefault="00FA741D" w:rsidP="00511AC2">
      <w:pPr>
        <w:rPr>
          <w:rFonts w:ascii="Times New Roman" w:hAnsi="Times New Roman" w:cs="Times New Roman"/>
          <w:iCs/>
          <w:sz w:val="24"/>
          <w:szCs w:val="24"/>
        </w:rPr>
      </w:pPr>
    </w:p>
    <w:p w14:paraId="6BA32382" w14:textId="77777777" w:rsidR="00FA741D" w:rsidRDefault="00FA741D" w:rsidP="00511AC2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We need to inform the operator that the carton for that particular store is ‘CARDIANL’ and should not be manifested.</w:t>
      </w:r>
    </w:p>
    <w:p w14:paraId="6C962C48" w14:textId="77777777" w:rsidR="00FA741D" w:rsidRPr="008D2927" w:rsidRDefault="00FA741D" w:rsidP="00511AC2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sectPr w:rsidR="00FA741D" w:rsidRPr="008D2927" w:rsidSect="001A0A60">
      <w:headerReference w:type="default" r:id="rId40"/>
      <w:footerReference w:type="default" r:id="rId41"/>
      <w:footerReference w:type="first" r:id="rId42"/>
      <w:pgSz w:w="12240" w:h="15840"/>
      <w:pgMar w:top="1440" w:right="1440" w:bottom="1440" w:left="302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356C71" w14:textId="77777777" w:rsidR="0005721D" w:rsidRDefault="0005721D" w:rsidP="00B54103">
      <w:r>
        <w:separator/>
      </w:r>
    </w:p>
  </w:endnote>
  <w:endnote w:type="continuationSeparator" w:id="0">
    <w:p w14:paraId="4EC41108" w14:textId="77777777" w:rsidR="0005721D" w:rsidRDefault="0005721D" w:rsidP="00B541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7B279A" w14:textId="77777777" w:rsidR="000B2785" w:rsidRDefault="000B2785">
    <w:pPr>
      <w:pStyle w:val="Footer"/>
      <w:rPr>
        <w:rFonts w:ascii="Arial" w:hAnsi="Arial" w:cs="Arial"/>
        <w:b/>
      </w:rPr>
    </w:pPr>
  </w:p>
  <w:p w14:paraId="4AAB2CB7" w14:textId="77777777" w:rsidR="00684175" w:rsidRPr="00684175" w:rsidRDefault="00EB352D" w:rsidP="00684175">
    <w:pPr>
      <w:pStyle w:val="Footer"/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>Capgemini</w:t>
    </w:r>
    <w:r w:rsidR="00684175">
      <w:rPr>
        <w:rFonts w:ascii="Arial" w:hAnsi="Arial" w:cs="Arial"/>
        <w:b/>
      </w:rPr>
      <w:t xml:space="preserve"> Sensitive</w:t>
    </w:r>
  </w:p>
  <w:p w14:paraId="23DF465E" w14:textId="77777777" w:rsidR="000B2785" w:rsidRPr="000B2785" w:rsidRDefault="000B2785" w:rsidP="000B2785">
    <w:pPr>
      <w:pStyle w:val="Footer"/>
      <w:jc w:val="center"/>
      <w:rPr>
        <w:rFonts w:ascii="Arial" w:hAnsi="Arial" w:cs="Arial"/>
        <w:b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E7F5B" w14:textId="77777777" w:rsidR="00A23A3F" w:rsidRDefault="00A23A3F">
    <w:pPr>
      <w:pStyle w:val="Footer"/>
      <w:rPr>
        <w:rFonts w:ascii="Arial" w:hAnsi="Arial" w:cs="Arial"/>
        <w:b/>
      </w:rPr>
    </w:pPr>
  </w:p>
  <w:p w14:paraId="29088227" w14:textId="77777777" w:rsidR="00A23A3F" w:rsidRPr="00A23A3F" w:rsidRDefault="00EB352D" w:rsidP="00A23A3F">
    <w:pPr>
      <w:pStyle w:val="Footer"/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>Capgemini</w:t>
    </w:r>
    <w:r w:rsidR="00A23A3F">
      <w:rPr>
        <w:rFonts w:ascii="Arial" w:hAnsi="Arial" w:cs="Arial"/>
        <w:b/>
      </w:rPr>
      <w:t xml:space="preserve"> Sensitive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F0D5A3" w14:textId="77777777" w:rsidR="0005721D" w:rsidRDefault="0005721D" w:rsidP="00B54103">
      <w:r>
        <w:separator/>
      </w:r>
    </w:p>
  </w:footnote>
  <w:footnote w:type="continuationSeparator" w:id="0">
    <w:p w14:paraId="30D740A8" w14:textId="77777777" w:rsidR="0005721D" w:rsidRDefault="0005721D" w:rsidP="00B541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E3D5B" w14:textId="77777777" w:rsidR="00B633E4" w:rsidRDefault="00D452A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7DAA98" wp14:editId="510665FB">
              <wp:simplePos x="0" y="0"/>
              <wp:positionH relativeFrom="column">
                <wp:posOffset>13335</wp:posOffset>
              </wp:positionH>
              <wp:positionV relativeFrom="paragraph">
                <wp:posOffset>19050</wp:posOffset>
              </wp:positionV>
              <wp:extent cx="5753100" cy="1403985"/>
              <wp:effectExtent l="0" t="0" r="0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310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C0BC518" w14:textId="77777777" w:rsidR="00A952F0" w:rsidRPr="00A952F0" w:rsidRDefault="00671969">
                          <w:pPr>
                            <w:rPr>
                              <w:b/>
                              <w:i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i/>
                              <w:color w:val="FFFFFF" w:themeColor="background1"/>
                              <w:sz w:val="40"/>
                              <w:szCs w:val="40"/>
                            </w:rPr>
                            <w:t>Manifest Errors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57DAA9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1.05pt;margin-top:1.5pt;width:453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" filled="f" stroked="f">
              <v:textbox style="mso-fit-shape-to-text:t">
                <w:txbxContent>
                  <w:p w14:paraId="4C0BC518" w14:textId="77777777" w:rsidR="00A952F0" w:rsidRPr="00A952F0" w:rsidRDefault="00671969">
                    <w:pPr>
                      <w:rPr>
                        <w:b/>
                        <w:i/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b/>
                        <w:i/>
                        <w:color w:val="FFFFFF" w:themeColor="background1"/>
                        <w:sz w:val="40"/>
                        <w:szCs w:val="40"/>
                      </w:rPr>
                      <w:t>Manifest Errors</w:t>
                    </w:r>
                  </w:p>
                </w:txbxContent>
              </v:textbox>
            </v:shape>
          </w:pict>
        </mc:Fallback>
      </mc:AlternateContent>
    </w:r>
    <w:r w:rsidR="003B7A7A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832313" wp14:editId="2AE58863">
              <wp:simplePos x="0" y="0"/>
              <wp:positionH relativeFrom="column">
                <wp:posOffset>-1867077</wp:posOffset>
              </wp:positionH>
              <wp:positionV relativeFrom="paragraph">
                <wp:posOffset>-404037</wp:posOffset>
              </wp:positionV>
              <wp:extent cx="7697972" cy="829310"/>
              <wp:effectExtent l="0" t="0" r="0" b="889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97972" cy="82931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94364CF" id="Rectangle 2" o:spid="_x0000_s1026" style="position:absolute;margin-left:-147pt;margin-top:-31.8pt;width:606.15pt;height:65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" fillcolor="#4f81bd [3204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F343DB"/>
    <w:multiLevelType w:val="hybridMultilevel"/>
    <w:tmpl w:val="CA3E3A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23F1245"/>
    <w:multiLevelType w:val="hybridMultilevel"/>
    <w:tmpl w:val="273A6666"/>
    <w:lvl w:ilvl="0" w:tplc="5D4A5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CA2700E"/>
    <w:multiLevelType w:val="hybridMultilevel"/>
    <w:tmpl w:val="75584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6B10BF"/>
    <w:multiLevelType w:val="hybridMultilevel"/>
    <w:tmpl w:val="08BA0D6E"/>
    <w:lvl w:ilvl="0" w:tplc="2D22DA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1A07"/>
    <w:rsid w:val="00001E9F"/>
    <w:rsid w:val="0000552D"/>
    <w:rsid w:val="00007FBC"/>
    <w:rsid w:val="00007FDD"/>
    <w:rsid w:val="00013514"/>
    <w:rsid w:val="000170A0"/>
    <w:rsid w:val="00022B48"/>
    <w:rsid w:val="00024BD0"/>
    <w:rsid w:val="00031766"/>
    <w:rsid w:val="00031C77"/>
    <w:rsid w:val="00031FF5"/>
    <w:rsid w:val="00041367"/>
    <w:rsid w:val="000433DB"/>
    <w:rsid w:val="00043679"/>
    <w:rsid w:val="00051723"/>
    <w:rsid w:val="00051B10"/>
    <w:rsid w:val="0005325A"/>
    <w:rsid w:val="000535D5"/>
    <w:rsid w:val="00053AD3"/>
    <w:rsid w:val="00054D71"/>
    <w:rsid w:val="00055ED5"/>
    <w:rsid w:val="0005721D"/>
    <w:rsid w:val="0006047C"/>
    <w:rsid w:val="00062C9A"/>
    <w:rsid w:val="00063709"/>
    <w:rsid w:val="0006393E"/>
    <w:rsid w:val="000701F5"/>
    <w:rsid w:val="0007370F"/>
    <w:rsid w:val="00077ACC"/>
    <w:rsid w:val="0008004C"/>
    <w:rsid w:val="00082585"/>
    <w:rsid w:val="00083CF4"/>
    <w:rsid w:val="00084515"/>
    <w:rsid w:val="00085A32"/>
    <w:rsid w:val="00086053"/>
    <w:rsid w:val="00090076"/>
    <w:rsid w:val="0009142B"/>
    <w:rsid w:val="00092C6A"/>
    <w:rsid w:val="00093D86"/>
    <w:rsid w:val="00097E63"/>
    <w:rsid w:val="000A1AE5"/>
    <w:rsid w:val="000A4254"/>
    <w:rsid w:val="000B003A"/>
    <w:rsid w:val="000B2785"/>
    <w:rsid w:val="000B2D88"/>
    <w:rsid w:val="000C1CED"/>
    <w:rsid w:val="000C2B9F"/>
    <w:rsid w:val="000C60A3"/>
    <w:rsid w:val="000C6C6F"/>
    <w:rsid w:val="000C6DA8"/>
    <w:rsid w:val="000D15F4"/>
    <w:rsid w:val="000D1649"/>
    <w:rsid w:val="000D74AA"/>
    <w:rsid w:val="000D7E31"/>
    <w:rsid w:val="000E022E"/>
    <w:rsid w:val="000E46C7"/>
    <w:rsid w:val="000E59DF"/>
    <w:rsid w:val="000F6693"/>
    <w:rsid w:val="000F7B9E"/>
    <w:rsid w:val="00101ED0"/>
    <w:rsid w:val="00105C2C"/>
    <w:rsid w:val="0011552A"/>
    <w:rsid w:val="001163C6"/>
    <w:rsid w:val="0012011B"/>
    <w:rsid w:val="001208DF"/>
    <w:rsid w:val="00121A41"/>
    <w:rsid w:val="00122FB1"/>
    <w:rsid w:val="00123E95"/>
    <w:rsid w:val="00124D6C"/>
    <w:rsid w:val="00125891"/>
    <w:rsid w:val="0012652B"/>
    <w:rsid w:val="00126C0C"/>
    <w:rsid w:val="001305EA"/>
    <w:rsid w:val="00133A98"/>
    <w:rsid w:val="00135642"/>
    <w:rsid w:val="00135F07"/>
    <w:rsid w:val="00137314"/>
    <w:rsid w:val="0014777E"/>
    <w:rsid w:val="00153E2F"/>
    <w:rsid w:val="00157EC1"/>
    <w:rsid w:val="0016080D"/>
    <w:rsid w:val="00161B6A"/>
    <w:rsid w:val="00161C2C"/>
    <w:rsid w:val="00162129"/>
    <w:rsid w:val="001633D1"/>
    <w:rsid w:val="001636D0"/>
    <w:rsid w:val="00163BEA"/>
    <w:rsid w:val="00167A64"/>
    <w:rsid w:val="001709B8"/>
    <w:rsid w:val="00170DD7"/>
    <w:rsid w:val="001712BB"/>
    <w:rsid w:val="00173B76"/>
    <w:rsid w:val="00174595"/>
    <w:rsid w:val="00176411"/>
    <w:rsid w:val="00177FA3"/>
    <w:rsid w:val="0018135D"/>
    <w:rsid w:val="001841D6"/>
    <w:rsid w:val="00185611"/>
    <w:rsid w:val="00186103"/>
    <w:rsid w:val="00186F8A"/>
    <w:rsid w:val="00190E99"/>
    <w:rsid w:val="00191EF0"/>
    <w:rsid w:val="00193A12"/>
    <w:rsid w:val="00194C4C"/>
    <w:rsid w:val="001966AC"/>
    <w:rsid w:val="001A0A60"/>
    <w:rsid w:val="001A2F8C"/>
    <w:rsid w:val="001A7E57"/>
    <w:rsid w:val="001B238D"/>
    <w:rsid w:val="001B37AF"/>
    <w:rsid w:val="001B609F"/>
    <w:rsid w:val="001B6F35"/>
    <w:rsid w:val="001C1EAA"/>
    <w:rsid w:val="001C204B"/>
    <w:rsid w:val="001C67FB"/>
    <w:rsid w:val="001D0471"/>
    <w:rsid w:val="001D0B74"/>
    <w:rsid w:val="001D0CF1"/>
    <w:rsid w:val="001D29BD"/>
    <w:rsid w:val="001D2E09"/>
    <w:rsid w:val="001D3BE3"/>
    <w:rsid w:val="001D5A3B"/>
    <w:rsid w:val="001E2E32"/>
    <w:rsid w:val="001E6DEB"/>
    <w:rsid w:val="001F0D17"/>
    <w:rsid w:val="001F1FEF"/>
    <w:rsid w:val="001F28CF"/>
    <w:rsid w:val="001F4C0B"/>
    <w:rsid w:val="001F4E0F"/>
    <w:rsid w:val="001F614F"/>
    <w:rsid w:val="0020334F"/>
    <w:rsid w:val="00204C79"/>
    <w:rsid w:val="00206377"/>
    <w:rsid w:val="0021682A"/>
    <w:rsid w:val="00217F0A"/>
    <w:rsid w:val="002201ED"/>
    <w:rsid w:val="00220D11"/>
    <w:rsid w:val="0022182E"/>
    <w:rsid w:val="00221A23"/>
    <w:rsid w:val="00222899"/>
    <w:rsid w:val="00225E47"/>
    <w:rsid w:val="00226F49"/>
    <w:rsid w:val="00227B74"/>
    <w:rsid w:val="00230530"/>
    <w:rsid w:val="00230CF7"/>
    <w:rsid w:val="00231B0D"/>
    <w:rsid w:val="002363D8"/>
    <w:rsid w:val="00240E6E"/>
    <w:rsid w:val="002428FA"/>
    <w:rsid w:val="002435AF"/>
    <w:rsid w:val="00244E51"/>
    <w:rsid w:val="00246744"/>
    <w:rsid w:val="002512A5"/>
    <w:rsid w:val="0025153F"/>
    <w:rsid w:val="00254703"/>
    <w:rsid w:val="00256752"/>
    <w:rsid w:val="002614D1"/>
    <w:rsid w:val="002615EE"/>
    <w:rsid w:val="00265625"/>
    <w:rsid w:val="00270ADC"/>
    <w:rsid w:val="00273057"/>
    <w:rsid w:val="00274AE9"/>
    <w:rsid w:val="00275662"/>
    <w:rsid w:val="0027703D"/>
    <w:rsid w:val="0029146D"/>
    <w:rsid w:val="002A1C86"/>
    <w:rsid w:val="002A28EA"/>
    <w:rsid w:val="002A4846"/>
    <w:rsid w:val="002A4A08"/>
    <w:rsid w:val="002B09D1"/>
    <w:rsid w:val="002B79E0"/>
    <w:rsid w:val="002C0A01"/>
    <w:rsid w:val="002C0D78"/>
    <w:rsid w:val="002C134F"/>
    <w:rsid w:val="002C461D"/>
    <w:rsid w:val="002C793D"/>
    <w:rsid w:val="002D0A3F"/>
    <w:rsid w:val="002D1C65"/>
    <w:rsid w:val="002D3A33"/>
    <w:rsid w:val="002E1567"/>
    <w:rsid w:val="002E30FA"/>
    <w:rsid w:val="002E3A7A"/>
    <w:rsid w:val="002E5F91"/>
    <w:rsid w:val="002E67D9"/>
    <w:rsid w:val="002E763B"/>
    <w:rsid w:val="002F073D"/>
    <w:rsid w:val="002F3E83"/>
    <w:rsid w:val="002F421B"/>
    <w:rsid w:val="002F581A"/>
    <w:rsid w:val="002F585C"/>
    <w:rsid w:val="002F5B75"/>
    <w:rsid w:val="0030060E"/>
    <w:rsid w:val="003043F2"/>
    <w:rsid w:val="003066A0"/>
    <w:rsid w:val="003070D2"/>
    <w:rsid w:val="00313B7D"/>
    <w:rsid w:val="003142F3"/>
    <w:rsid w:val="003144A5"/>
    <w:rsid w:val="00315165"/>
    <w:rsid w:val="00315308"/>
    <w:rsid w:val="00316568"/>
    <w:rsid w:val="00321159"/>
    <w:rsid w:val="00321A9A"/>
    <w:rsid w:val="00321D57"/>
    <w:rsid w:val="00323047"/>
    <w:rsid w:val="00327130"/>
    <w:rsid w:val="003278AD"/>
    <w:rsid w:val="003339B2"/>
    <w:rsid w:val="003402FC"/>
    <w:rsid w:val="003430FA"/>
    <w:rsid w:val="003463BD"/>
    <w:rsid w:val="00347074"/>
    <w:rsid w:val="00351CEC"/>
    <w:rsid w:val="0035652B"/>
    <w:rsid w:val="00356812"/>
    <w:rsid w:val="00363152"/>
    <w:rsid w:val="00373C61"/>
    <w:rsid w:val="00374B7C"/>
    <w:rsid w:val="00374FC1"/>
    <w:rsid w:val="00380B27"/>
    <w:rsid w:val="003862A1"/>
    <w:rsid w:val="003863C9"/>
    <w:rsid w:val="00386B80"/>
    <w:rsid w:val="00386D73"/>
    <w:rsid w:val="00391652"/>
    <w:rsid w:val="00392704"/>
    <w:rsid w:val="003969EC"/>
    <w:rsid w:val="003A450E"/>
    <w:rsid w:val="003A7880"/>
    <w:rsid w:val="003A7988"/>
    <w:rsid w:val="003B29C6"/>
    <w:rsid w:val="003B3F42"/>
    <w:rsid w:val="003B6D50"/>
    <w:rsid w:val="003B7A7A"/>
    <w:rsid w:val="003C072C"/>
    <w:rsid w:val="003C2A33"/>
    <w:rsid w:val="003C5DF5"/>
    <w:rsid w:val="003D00A7"/>
    <w:rsid w:val="003D0FB9"/>
    <w:rsid w:val="003D20C5"/>
    <w:rsid w:val="003D3A7C"/>
    <w:rsid w:val="003E1E03"/>
    <w:rsid w:val="003E3749"/>
    <w:rsid w:val="003E3DBE"/>
    <w:rsid w:val="003E5AD1"/>
    <w:rsid w:val="003F201D"/>
    <w:rsid w:val="003F3A18"/>
    <w:rsid w:val="00402320"/>
    <w:rsid w:val="0041007F"/>
    <w:rsid w:val="00411BD9"/>
    <w:rsid w:val="00411C0E"/>
    <w:rsid w:val="00412D01"/>
    <w:rsid w:val="0041346D"/>
    <w:rsid w:val="00413A62"/>
    <w:rsid w:val="00414CF5"/>
    <w:rsid w:val="00422BB4"/>
    <w:rsid w:val="00423034"/>
    <w:rsid w:val="004240CF"/>
    <w:rsid w:val="00425214"/>
    <w:rsid w:val="0042527C"/>
    <w:rsid w:val="00426129"/>
    <w:rsid w:val="00436E3E"/>
    <w:rsid w:val="00437808"/>
    <w:rsid w:val="0044089F"/>
    <w:rsid w:val="00447015"/>
    <w:rsid w:val="00453E2A"/>
    <w:rsid w:val="004549EA"/>
    <w:rsid w:val="00460D10"/>
    <w:rsid w:val="00463C5E"/>
    <w:rsid w:val="00465DF2"/>
    <w:rsid w:val="004666C3"/>
    <w:rsid w:val="00470CFC"/>
    <w:rsid w:val="00474048"/>
    <w:rsid w:val="00477431"/>
    <w:rsid w:val="00480AEF"/>
    <w:rsid w:val="00481616"/>
    <w:rsid w:val="004846CE"/>
    <w:rsid w:val="00495C8E"/>
    <w:rsid w:val="004963E2"/>
    <w:rsid w:val="004A1A58"/>
    <w:rsid w:val="004A1C8C"/>
    <w:rsid w:val="004A5A3C"/>
    <w:rsid w:val="004B4712"/>
    <w:rsid w:val="004B565F"/>
    <w:rsid w:val="004B58E4"/>
    <w:rsid w:val="004C0FB5"/>
    <w:rsid w:val="004C73F6"/>
    <w:rsid w:val="004D0636"/>
    <w:rsid w:val="004D1EF8"/>
    <w:rsid w:val="004D2159"/>
    <w:rsid w:val="004D5BEF"/>
    <w:rsid w:val="004E1B6E"/>
    <w:rsid w:val="004E229D"/>
    <w:rsid w:val="004E2FD4"/>
    <w:rsid w:val="004E3D24"/>
    <w:rsid w:val="004E755D"/>
    <w:rsid w:val="004F2582"/>
    <w:rsid w:val="004F54E8"/>
    <w:rsid w:val="004F585F"/>
    <w:rsid w:val="004F76F8"/>
    <w:rsid w:val="004F7F67"/>
    <w:rsid w:val="005014E3"/>
    <w:rsid w:val="00501667"/>
    <w:rsid w:val="005020A4"/>
    <w:rsid w:val="00506E11"/>
    <w:rsid w:val="005105C2"/>
    <w:rsid w:val="00511AC2"/>
    <w:rsid w:val="0051202E"/>
    <w:rsid w:val="005142C1"/>
    <w:rsid w:val="00515E55"/>
    <w:rsid w:val="005216E1"/>
    <w:rsid w:val="00523E65"/>
    <w:rsid w:val="00526FBE"/>
    <w:rsid w:val="00530D31"/>
    <w:rsid w:val="005342BD"/>
    <w:rsid w:val="00534D59"/>
    <w:rsid w:val="00536D42"/>
    <w:rsid w:val="00543852"/>
    <w:rsid w:val="0054704B"/>
    <w:rsid w:val="00547356"/>
    <w:rsid w:val="00552C9F"/>
    <w:rsid w:val="00553BD1"/>
    <w:rsid w:val="00570150"/>
    <w:rsid w:val="00571660"/>
    <w:rsid w:val="00571AFC"/>
    <w:rsid w:val="00574154"/>
    <w:rsid w:val="0057723E"/>
    <w:rsid w:val="00582041"/>
    <w:rsid w:val="00582C80"/>
    <w:rsid w:val="00585484"/>
    <w:rsid w:val="005862A4"/>
    <w:rsid w:val="005902BE"/>
    <w:rsid w:val="00590962"/>
    <w:rsid w:val="00590E05"/>
    <w:rsid w:val="00592C85"/>
    <w:rsid w:val="00597534"/>
    <w:rsid w:val="005A2755"/>
    <w:rsid w:val="005A49F8"/>
    <w:rsid w:val="005A50C5"/>
    <w:rsid w:val="005A5324"/>
    <w:rsid w:val="005A5476"/>
    <w:rsid w:val="005B104C"/>
    <w:rsid w:val="005B19FE"/>
    <w:rsid w:val="005B6EF0"/>
    <w:rsid w:val="005B7929"/>
    <w:rsid w:val="005C4029"/>
    <w:rsid w:val="005D0FAC"/>
    <w:rsid w:val="005D289B"/>
    <w:rsid w:val="005D32EF"/>
    <w:rsid w:val="005D3355"/>
    <w:rsid w:val="005D50C3"/>
    <w:rsid w:val="005E02D1"/>
    <w:rsid w:val="005E0440"/>
    <w:rsid w:val="005E05EC"/>
    <w:rsid w:val="005E2F52"/>
    <w:rsid w:val="005E4160"/>
    <w:rsid w:val="005E56EE"/>
    <w:rsid w:val="005F3AFF"/>
    <w:rsid w:val="005F549F"/>
    <w:rsid w:val="005F5578"/>
    <w:rsid w:val="006025E5"/>
    <w:rsid w:val="00602704"/>
    <w:rsid w:val="0060422F"/>
    <w:rsid w:val="00604ED3"/>
    <w:rsid w:val="00614038"/>
    <w:rsid w:val="0061549A"/>
    <w:rsid w:val="00616F13"/>
    <w:rsid w:val="00622DC7"/>
    <w:rsid w:val="006242EE"/>
    <w:rsid w:val="0062696C"/>
    <w:rsid w:val="00627426"/>
    <w:rsid w:val="0063301B"/>
    <w:rsid w:val="00633038"/>
    <w:rsid w:val="006331F4"/>
    <w:rsid w:val="00633A80"/>
    <w:rsid w:val="006343BD"/>
    <w:rsid w:val="00635FDE"/>
    <w:rsid w:val="0064101C"/>
    <w:rsid w:val="00641A28"/>
    <w:rsid w:val="00644B22"/>
    <w:rsid w:val="00645D43"/>
    <w:rsid w:val="006517E9"/>
    <w:rsid w:val="00652236"/>
    <w:rsid w:val="00654CB2"/>
    <w:rsid w:val="00654F1B"/>
    <w:rsid w:val="00660E83"/>
    <w:rsid w:val="00662A76"/>
    <w:rsid w:val="0066719E"/>
    <w:rsid w:val="0067076B"/>
    <w:rsid w:val="00670DA7"/>
    <w:rsid w:val="00671969"/>
    <w:rsid w:val="00672E57"/>
    <w:rsid w:val="00673D7E"/>
    <w:rsid w:val="00683AD2"/>
    <w:rsid w:val="00683D8B"/>
    <w:rsid w:val="00684175"/>
    <w:rsid w:val="00697D5D"/>
    <w:rsid w:val="006A0F08"/>
    <w:rsid w:val="006A5BD9"/>
    <w:rsid w:val="006B106E"/>
    <w:rsid w:val="006B2576"/>
    <w:rsid w:val="006B2BDB"/>
    <w:rsid w:val="006B3B74"/>
    <w:rsid w:val="006C758C"/>
    <w:rsid w:val="006D7A1D"/>
    <w:rsid w:val="006E41DB"/>
    <w:rsid w:val="006F7540"/>
    <w:rsid w:val="007026C9"/>
    <w:rsid w:val="00702F4F"/>
    <w:rsid w:val="00706188"/>
    <w:rsid w:val="0071272F"/>
    <w:rsid w:val="00712B71"/>
    <w:rsid w:val="00713DD4"/>
    <w:rsid w:val="00715563"/>
    <w:rsid w:val="0071707C"/>
    <w:rsid w:val="0072275B"/>
    <w:rsid w:val="00727AF5"/>
    <w:rsid w:val="007331D1"/>
    <w:rsid w:val="007341A4"/>
    <w:rsid w:val="00734915"/>
    <w:rsid w:val="00737641"/>
    <w:rsid w:val="00737E17"/>
    <w:rsid w:val="007446BF"/>
    <w:rsid w:val="00746C48"/>
    <w:rsid w:val="0075052C"/>
    <w:rsid w:val="00752211"/>
    <w:rsid w:val="00753924"/>
    <w:rsid w:val="00753C0E"/>
    <w:rsid w:val="00754ABC"/>
    <w:rsid w:val="00756E39"/>
    <w:rsid w:val="00757CBE"/>
    <w:rsid w:val="007625E5"/>
    <w:rsid w:val="00763652"/>
    <w:rsid w:val="0076452B"/>
    <w:rsid w:val="00765ABC"/>
    <w:rsid w:val="0076685D"/>
    <w:rsid w:val="007717F0"/>
    <w:rsid w:val="00773CBE"/>
    <w:rsid w:val="00776027"/>
    <w:rsid w:val="00780A9E"/>
    <w:rsid w:val="0078339D"/>
    <w:rsid w:val="0079152C"/>
    <w:rsid w:val="00797384"/>
    <w:rsid w:val="007A2A1B"/>
    <w:rsid w:val="007A34BC"/>
    <w:rsid w:val="007A5EFB"/>
    <w:rsid w:val="007B09D0"/>
    <w:rsid w:val="007B0F5D"/>
    <w:rsid w:val="007B1FA3"/>
    <w:rsid w:val="007B26A4"/>
    <w:rsid w:val="007B2A5B"/>
    <w:rsid w:val="007B40C3"/>
    <w:rsid w:val="007B575E"/>
    <w:rsid w:val="007B704D"/>
    <w:rsid w:val="007C1BC1"/>
    <w:rsid w:val="007C361A"/>
    <w:rsid w:val="007C534F"/>
    <w:rsid w:val="007C6B2A"/>
    <w:rsid w:val="007D4B6F"/>
    <w:rsid w:val="007D52ED"/>
    <w:rsid w:val="007D6604"/>
    <w:rsid w:val="007E19ED"/>
    <w:rsid w:val="007E30BD"/>
    <w:rsid w:val="007E48AB"/>
    <w:rsid w:val="007E6E5B"/>
    <w:rsid w:val="007E739B"/>
    <w:rsid w:val="007F2088"/>
    <w:rsid w:val="007F3C88"/>
    <w:rsid w:val="007F4166"/>
    <w:rsid w:val="007F6A37"/>
    <w:rsid w:val="008011BA"/>
    <w:rsid w:val="0080373E"/>
    <w:rsid w:val="00805521"/>
    <w:rsid w:val="008066F3"/>
    <w:rsid w:val="00806F2A"/>
    <w:rsid w:val="00823754"/>
    <w:rsid w:val="00823BE6"/>
    <w:rsid w:val="00824A93"/>
    <w:rsid w:val="0083515A"/>
    <w:rsid w:val="00840BBB"/>
    <w:rsid w:val="00841870"/>
    <w:rsid w:val="0084551B"/>
    <w:rsid w:val="008508F7"/>
    <w:rsid w:val="008541B9"/>
    <w:rsid w:val="008543E0"/>
    <w:rsid w:val="0085556F"/>
    <w:rsid w:val="00863E21"/>
    <w:rsid w:val="00865347"/>
    <w:rsid w:val="00870B5B"/>
    <w:rsid w:val="00872C2B"/>
    <w:rsid w:val="008843AC"/>
    <w:rsid w:val="0088640A"/>
    <w:rsid w:val="00886DFC"/>
    <w:rsid w:val="0088738C"/>
    <w:rsid w:val="00891234"/>
    <w:rsid w:val="00891FF2"/>
    <w:rsid w:val="008924BB"/>
    <w:rsid w:val="008959A0"/>
    <w:rsid w:val="00897114"/>
    <w:rsid w:val="008A186C"/>
    <w:rsid w:val="008A58B4"/>
    <w:rsid w:val="008A5C88"/>
    <w:rsid w:val="008A7481"/>
    <w:rsid w:val="008A7BB1"/>
    <w:rsid w:val="008B16BC"/>
    <w:rsid w:val="008B4B97"/>
    <w:rsid w:val="008B55A2"/>
    <w:rsid w:val="008C552C"/>
    <w:rsid w:val="008C5B9A"/>
    <w:rsid w:val="008C6896"/>
    <w:rsid w:val="008D1B0E"/>
    <w:rsid w:val="008D2927"/>
    <w:rsid w:val="008D2F15"/>
    <w:rsid w:val="008D591E"/>
    <w:rsid w:val="008E42C7"/>
    <w:rsid w:val="008E5F54"/>
    <w:rsid w:val="008E6763"/>
    <w:rsid w:val="008F3308"/>
    <w:rsid w:val="008F3AD1"/>
    <w:rsid w:val="008F3B0A"/>
    <w:rsid w:val="008F5D8E"/>
    <w:rsid w:val="008F7652"/>
    <w:rsid w:val="00900CF2"/>
    <w:rsid w:val="00901521"/>
    <w:rsid w:val="00901FB5"/>
    <w:rsid w:val="00902A13"/>
    <w:rsid w:val="0090383B"/>
    <w:rsid w:val="00907CD7"/>
    <w:rsid w:val="009156E8"/>
    <w:rsid w:val="00916E73"/>
    <w:rsid w:val="00921BF1"/>
    <w:rsid w:val="00921C8C"/>
    <w:rsid w:val="00922D34"/>
    <w:rsid w:val="0092442F"/>
    <w:rsid w:val="00925745"/>
    <w:rsid w:val="00925F28"/>
    <w:rsid w:val="00925F5D"/>
    <w:rsid w:val="00931C9D"/>
    <w:rsid w:val="00935122"/>
    <w:rsid w:val="0093534D"/>
    <w:rsid w:val="00936B55"/>
    <w:rsid w:val="00937DF6"/>
    <w:rsid w:val="00940DDF"/>
    <w:rsid w:val="009425FC"/>
    <w:rsid w:val="0094327F"/>
    <w:rsid w:val="00947650"/>
    <w:rsid w:val="00947A75"/>
    <w:rsid w:val="00951BF6"/>
    <w:rsid w:val="0095394F"/>
    <w:rsid w:val="00955B77"/>
    <w:rsid w:val="00956CAB"/>
    <w:rsid w:val="00957D29"/>
    <w:rsid w:val="00963A50"/>
    <w:rsid w:val="00965FFE"/>
    <w:rsid w:val="009670EE"/>
    <w:rsid w:val="0097187E"/>
    <w:rsid w:val="00974B36"/>
    <w:rsid w:val="009770E8"/>
    <w:rsid w:val="00980249"/>
    <w:rsid w:val="00980F09"/>
    <w:rsid w:val="00984D10"/>
    <w:rsid w:val="00985C4C"/>
    <w:rsid w:val="00992DA3"/>
    <w:rsid w:val="00993BA3"/>
    <w:rsid w:val="009944FE"/>
    <w:rsid w:val="00996397"/>
    <w:rsid w:val="00996C88"/>
    <w:rsid w:val="0099711D"/>
    <w:rsid w:val="009975AF"/>
    <w:rsid w:val="009A0DAF"/>
    <w:rsid w:val="009A1BC3"/>
    <w:rsid w:val="009A3382"/>
    <w:rsid w:val="009A5FC6"/>
    <w:rsid w:val="009B1EAA"/>
    <w:rsid w:val="009B29C3"/>
    <w:rsid w:val="009B3A45"/>
    <w:rsid w:val="009C03E8"/>
    <w:rsid w:val="009C2863"/>
    <w:rsid w:val="009C32D3"/>
    <w:rsid w:val="009C7228"/>
    <w:rsid w:val="009D17AE"/>
    <w:rsid w:val="009D2E82"/>
    <w:rsid w:val="009D382C"/>
    <w:rsid w:val="009D72DB"/>
    <w:rsid w:val="009E11D2"/>
    <w:rsid w:val="009E3BD7"/>
    <w:rsid w:val="009E7975"/>
    <w:rsid w:val="009F1550"/>
    <w:rsid w:val="009F5BAE"/>
    <w:rsid w:val="009F6E96"/>
    <w:rsid w:val="00A029F2"/>
    <w:rsid w:val="00A03A0E"/>
    <w:rsid w:val="00A0577E"/>
    <w:rsid w:val="00A12369"/>
    <w:rsid w:val="00A15CB5"/>
    <w:rsid w:val="00A17B4D"/>
    <w:rsid w:val="00A215BA"/>
    <w:rsid w:val="00A22492"/>
    <w:rsid w:val="00A23A3F"/>
    <w:rsid w:val="00A24AD0"/>
    <w:rsid w:val="00A26730"/>
    <w:rsid w:val="00A30DA6"/>
    <w:rsid w:val="00A32DCE"/>
    <w:rsid w:val="00A33A7D"/>
    <w:rsid w:val="00A4002A"/>
    <w:rsid w:val="00A4054A"/>
    <w:rsid w:val="00A45601"/>
    <w:rsid w:val="00A47BE7"/>
    <w:rsid w:val="00A50ABF"/>
    <w:rsid w:val="00A54C7C"/>
    <w:rsid w:val="00A57008"/>
    <w:rsid w:val="00A600CB"/>
    <w:rsid w:val="00A608B8"/>
    <w:rsid w:val="00A6300C"/>
    <w:rsid w:val="00A63213"/>
    <w:rsid w:val="00A723E9"/>
    <w:rsid w:val="00A7286B"/>
    <w:rsid w:val="00A74301"/>
    <w:rsid w:val="00A762D2"/>
    <w:rsid w:val="00A80FB9"/>
    <w:rsid w:val="00A815E9"/>
    <w:rsid w:val="00A82499"/>
    <w:rsid w:val="00A8593A"/>
    <w:rsid w:val="00A90D5D"/>
    <w:rsid w:val="00A92B30"/>
    <w:rsid w:val="00A930C5"/>
    <w:rsid w:val="00A93397"/>
    <w:rsid w:val="00A94EF3"/>
    <w:rsid w:val="00A94F5D"/>
    <w:rsid w:val="00A952F0"/>
    <w:rsid w:val="00A95B30"/>
    <w:rsid w:val="00A97F49"/>
    <w:rsid w:val="00AA1EC2"/>
    <w:rsid w:val="00AA346F"/>
    <w:rsid w:val="00AA3927"/>
    <w:rsid w:val="00AA58A7"/>
    <w:rsid w:val="00AA7874"/>
    <w:rsid w:val="00AB3F74"/>
    <w:rsid w:val="00AB7FBC"/>
    <w:rsid w:val="00AC6190"/>
    <w:rsid w:val="00AD0FA1"/>
    <w:rsid w:val="00AD689A"/>
    <w:rsid w:val="00AE1947"/>
    <w:rsid w:val="00AE410B"/>
    <w:rsid w:val="00AE44A6"/>
    <w:rsid w:val="00AE4516"/>
    <w:rsid w:val="00AF1980"/>
    <w:rsid w:val="00AF1AA4"/>
    <w:rsid w:val="00AF2BB3"/>
    <w:rsid w:val="00AF4180"/>
    <w:rsid w:val="00AF6666"/>
    <w:rsid w:val="00B009E4"/>
    <w:rsid w:val="00B00DC9"/>
    <w:rsid w:val="00B017B8"/>
    <w:rsid w:val="00B022E9"/>
    <w:rsid w:val="00B02B1D"/>
    <w:rsid w:val="00B048C8"/>
    <w:rsid w:val="00B10E36"/>
    <w:rsid w:val="00B10E71"/>
    <w:rsid w:val="00B1165E"/>
    <w:rsid w:val="00B12E2C"/>
    <w:rsid w:val="00B156E9"/>
    <w:rsid w:val="00B17796"/>
    <w:rsid w:val="00B2140A"/>
    <w:rsid w:val="00B24F9F"/>
    <w:rsid w:val="00B26DB0"/>
    <w:rsid w:val="00B27D8B"/>
    <w:rsid w:val="00B305E8"/>
    <w:rsid w:val="00B325A5"/>
    <w:rsid w:val="00B34A4B"/>
    <w:rsid w:val="00B350F6"/>
    <w:rsid w:val="00B35200"/>
    <w:rsid w:val="00B37727"/>
    <w:rsid w:val="00B37F7C"/>
    <w:rsid w:val="00B507D6"/>
    <w:rsid w:val="00B5080B"/>
    <w:rsid w:val="00B52281"/>
    <w:rsid w:val="00B54103"/>
    <w:rsid w:val="00B57FC4"/>
    <w:rsid w:val="00B633B7"/>
    <w:rsid w:val="00B633E4"/>
    <w:rsid w:val="00B63EE5"/>
    <w:rsid w:val="00B64265"/>
    <w:rsid w:val="00B64AC6"/>
    <w:rsid w:val="00B64CB6"/>
    <w:rsid w:val="00B700E0"/>
    <w:rsid w:val="00B73DAF"/>
    <w:rsid w:val="00B764B3"/>
    <w:rsid w:val="00B835FA"/>
    <w:rsid w:val="00B85C40"/>
    <w:rsid w:val="00B91B6E"/>
    <w:rsid w:val="00B91E46"/>
    <w:rsid w:val="00BA0141"/>
    <w:rsid w:val="00BA29FF"/>
    <w:rsid w:val="00BA33AC"/>
    <w:rsid w:val="00BA7C21"/>
    <w:rsid w:val="00BB2171"/>
    <w:rsid w:val="00BB6B1F"/>
    <w:rsid w:val="00BB6FFE"/>
    <w:rsid w:val="00BB7CDF"/>
    <w:rsid w:val="00BC08F5"/>
    <w:rsid w:val="00BC0982"/>
    <w:rsid w:val="00BC154A"/>
    <w:rsid w:val="00BC301F"/>
    <w:rsid w:val="00BC4EDB"/>
    <w:rsid w:val="00BC619A"/>
    <w:rsid w:val="00BC69FD"/>
    <w:rsid w:val="00BD056A"/>
    <w:rsid w:val="00BD4965"/>
    <w:rsid w:val="00BD6A50"/>
    <w:rsid w:val="00BD6A57"/>
    <w:rsid w:val="00BE5DE5"/>
    <w:rsid w:val="00BE6694"/>
    <w:rsid w:val="00BE690A"/>
    <w:rsid w:val="00BE7EF0"/>
    <w:rsid w:val="00BF0CE8"/>
    <w:rsid w:val="00BF2A56"/>
    <w:rsid w:val="00BF2C40"/>
    <w:rsid w:val="00BF578E"/>
    <w:rsid w:val="00BF6514"/>
    <w:rsid w:val="00C0484F"/>
    <w:rsid w:val="00C07FF1"/>
    <w:rsid w:val="00C15E21"/>
    <w:rsid w:val="00C16561"/>
    <w:rsid w:val="00C17050"/>
    <w:rsid w:val="00C25DE4"/>
    <w:rsid w:val="00C308CC"/>
    <w:rsid w:val="00C3169B"/>
    <w:rsid w:val="00C31FF1"/>
    <w:rsid w:val="00C32D5B"/>
    <w:rsid w:val="00C36FD3"/>
    <w:rsid w:val="00C43DD8"/>
    <w:rsid w:val="00C46286"/>
    <w:rsid w:val="00C510AB"/>
    <w:rsid w:val="00C51650"/>
    <w:rsid w:val="00C51BED"/>
    <w:rsid w:val="00C52383"/>
    <w:rsid w:val="00C57E81"/>
    <w:rsid w:val="00C64ABC"/>
    <w:rsid w:val="00C676A7"/>
    <w:rsid w:val="00C67B0C"/>
    <w:rsid w:val="00C722AC"/>
    <w:rsid w:val="00C8457E"/>
    <w:rsid w:val="00C86CC7"/>
    <w:rsid w:val="00C930A5"/>
    <w:rsid w:val="00C93480"/>
    <w:rsid w:val="00C948C8"/>
    <w:rsid w:val="00C96493"/>
    <w:rsid w:val="00CA0161"/>
    <w:rsid w:val="00CA070E"/>
    <w:rsid w:val="00CA19B7"/>
    <w:rsid w:val="00CA1F57"/>
    <w:rsid w:val="00CA251F"/>
    <w:rsid w:val="00CA4789"/>
    <w:rsid w:val="00CA6646"/>
    <w:rsid w:val="00CA6921"/>
    <w:rsid w:val="00CA77B9"/>
    <w:rsid w:val="00CB0A6A"/>
    <w:rsid w:val="00CB3409"/>
    <w:rsid w:val="00CB4BCB"/>
    <w:rsid w:val="00CC1F3C"/>
    <w:rsid w:val="00CC3776"/>
    <w:rsid w:val="00CC60A5"/>
    <w:rsid w:val="00CD061A"/>
    <w:rsid w:val="00CD3C17"/>
    <w:rsid w:val="00CD445E"/>
    <w:rsid w:val="00CD4918"/>
    <w:rsid w:val="00CE1129"/>
    <w:rsid w:val="00CE1555"/>
    <w:rsid w:val="00CE3B69"/>
    <w:rsid w:val="00CE3EA2"/>
    <w:rsid w:val="00CE4279"/>
    <w:rsid w:val="00CE5CBE"/>
    <w:rsid w:val="00CF0DF6"/>
    <w:rsid w:val="00CF22E0"/>
    <w:rsid w:val="00CF37DA"/>
    <w:rsid w:val="00CF6C39"/>
    <w:rsid w:val="00D02687"/>
    <w:rsid w:val="00D0366F"/>
    <w:rsid w:val="00D04514"/>
    <w:rsid w:val="00D118AA"/>
    <w:rsid w:val="00D11A07"/>
    <w:rsid w:val="00D11E73"/>
    <w:rsid w:val="00D12091"/>
    <w:rsid w:val="00D133A8"/>
    <w:rsid w:val="00D14116"/>
    <w:rsid w:val="00D145B3"/>
    <w:rsid w:val="00D15B39"/>
    <w:rsid w:val="00D1640D"/>
    <w:rsid w:val="00D20EBF"/>
    <w:rsid w:val="00D23C49"/>
    <w:rsid w:val="00D240C2"/>
    <w:rsid w:val="00D2516D"/>
    <w:rsid w:val="00D2577F"/>
    <w:rsid w:val="00D26919"/>
    <w:rsid w:val="00D36FD9"/>
    <w:rsid w:val="00D41812"/>
    <w:rsid w:val="00D418F9"/>
    <w:rsid w:val="00D42438"/>
    <w:rsid w:val="00D4315A"/>
    <w:rsid w:val="00D452A5"/>
    <w:rsid w:val="00D465A6"/>
    <w:rsid w:val="00D469A6"/>
    <w:rsid w:val="00D46BA7"/>
    <w:rsid w:val="00D46DE8"/>
    <w:rsid w:val="00D5326E"/>
    <w:rsid w:val="00D5732B"/>
    <w:rsid w:val="00D57612"/>
    <w:rsid w:val="00D57CAA"/>
    <w:rsid w:val="00D61579"/>
    <w:rsid w:val="00D65B77"/>
    <w:rsid w:val="00D71EB9"/>
    <w:rsid w:val="00D72C83"/>
    <w:rsid w:val="00D773CF"/>
    <w:rsid w:val="00D81F2C"/>
    <w:rsid w:val="00D82C3D"/>
    <w:rsid w:val="00D86613"/>
    <w:rsid w:val="00D943E9"/>
    <w:rsid w:val="00D94D6F"/>
    <w:rsid w:val="00DA43EE"/>
    <w:rsid w:val="00DA5B45"/>
    <w:rsid w:val="00DA6B4B"/>
    <w:rsid w:val="00DB1249"/>
    <w:rsid w:val="00DB49C5"/>
    <w:rsid w:val="00DB4E6E"/>
    <w:rsid w:val="00DB56B0"/>
    <w:rsid w:val="00DB6EA5"/>
    <w:rsid w:val="00DC0831"/>
    <w:rsid w:val="00DC27DA"/>
    <w:rsid w:val="00DD3F02"/>
    <w:rsid w:val="00DD4F75"/>
    <w:rsid w:val="00DD6932"/>
    <w:rsid w:val="00DE6382"/>
    <w:rsid w:val="00DE659E"/>
    <w:rsid w:val="00E0105A"/>
    <w:rsid w:val="00E039EA"/>
    <w:rsid w:val="00E05992"/>
    <w:rsid w:val="00E1046A"/>
    <w:rsid w:val="00E1151F"/>
    <w:rsid w:val="00E1445F"/>
    <w:rsid w:val="00E1484D"/>
    <w:rsid w:val="00E17E53"/>
    <w:rsid w:val="00E22B32"/>
    <w:rsid w:val="00E27411"/>
    <w:rsid w:val="00E301C5"/>
    <w:rsid w:val="00E303F1"/>
    <w:rsid w:val="00E36B5A"/>
    <w:rsid w:val="00E36C41"/>
    <w:rsid w:val="00E3706D"/>
    <w:rsid w:val="00E51B59"/>
    <w:rsid w:val="00E53670"/>
    <w:rsid w:val="00E62154"/>
    <w:rsid w:val="00E63F05"/>
    <w:rsid w:val="00E651DE"/>
    <w:rsid w:val="00E65359"/>
    <w:rsid w:val="00E704E3"/>
    <w:rsid w:val="00E7330D"/>
    <w:rsid w:val="00E77B82"/>
    <w:rsid w:val="00E80536"/>
    <w:rsid w:val="00E84B32"/>
    <w:rsid w:val="00E94431"/>
    <w:rsid w:val="00E96148"/>
    <w:rsid w:val="00EA3FEB"/>
    <w:rsid w:val="00EB25D1"/>
    <w:rsid w:val="00EB2B67"/>
    <w:rsid w:val="00EB352D"/>
    <w:rsid w:val="00EB69E6"/>
    <w:rsid w:val="00EB6C55"/>
    <w:rsid w:val="00EC4EDD"/>
    <w:rsid w:val="00EC7C8A"/>
    <w:rsid w:val="00ED1F2D"/>
    <w:rsid w:val="00ED7587"/>
    <w:rsid w:val="00EE2DA9"/>
    <w:rsid w:val="00EE3116"/>
    <w:rsid w:val="00EE33AC"/>
    <w:rsid w:val="00EE4DAB"/>
    <w:rsid w:val="00EE68D8"/>
    <w:rsid w:val="00EF3FEA"/>
    <w:rsid w:val="00EF7B1A"/>
    <w:rsid w:val="00F00664"/>
    <w:rsid w:val="00F00FA6"/>
    <w:rsid w:val="00F01620"/>
    <w:rsid w:val="00F07940"/>
    <w:rsid w:val="00F153B4"/>
    <w:rsid w:val="00F17A6C"/>
    <w:rsid w:val="00F206DA"/>
    <w:rsid w:val="00F21A0C"/>
    <w:rsid w:val="00F276DE"/>
    <w:rsid w:val="00F3114A"/>
    <w:rsid w:val="00F3131C"/>
    <w:rsid w:val="00F33C99"/>
    <w:rsid w:val="00F347DE"/>
    <w:rsid w:val="00F37EAA"/>
    <w:rsid w:val="00F440C0"/>
    <w:rsid w:val="00F45CB2"/>
    <w:rsid w:val="00F47B46"/>
    <w:rsid w:val="00F5178E"/>
    <w:rsid w:val="00F518C0"/>
    <w:rsid w:val="00F552F6"/>
    <w:rsid w:val="00F57128"/>
    <w:rsid w:val="00F57C1D"/>
    <w:rsid w:val="00F62AB8"/>
    <w:rsid w:val="00F62C05"/>
    <w:rsid w:val="00F65276"/>
    <w:rsid w:val="00F65AB7"/>
    <w:rsid w:val="00F65D40"/>
    <w:rsid w:val="00F71B5B"/>
    <w:rsid w:val="00F728E6"/>
    <w:rsid w:val="00F72DF2"/>
    <w:rsid w:val="00F732C6"/>
    <w:rsid w:val="00F736C1"/>
    <w:rsid w:val="00F7471D"/>
    <w:rsid w:val="00F7702E"/>
    <w:rsid w:val="00F81129"/>
    <w:rsid w:val="00F81474"/>
    <w:rsid w:val="00F83F4E"/>
    <w:rsid w:val="00F84247"/>
    <w:rsid w:val="00F85211"/>
    <w:rsid w:val="00F90C7C"/>
    <w:rsid w:val="00F90FD7"/>
    <w:rsid w:val="00F97C84"/>
    <w:rsid w:val="00FA4F80"/>
    <w:rsid w:val="00FA610D"/>
    <w:rsid w:val="00FA7375"/>
    <w:rsid w:val="00FA741D"/>
    <w:rsid w:val="00FB0DE5"/>
    <w:rsid w:val="00FC1419"/>
    <w:rsid w:val="00FC1C03"/>
    <w:rsid w:val="00FC50DA"/>
    <w:rsid w:val="00FC5522"/>
    <w:rsid w:val="00FC5B04"/>
    <w:rsid w:val="00FC6470"/>
    <w:rsid w:val="00FD38DD"/>
    <w:rsid w:val="00FD5ADA"/>
    <w:rsid w:val="00FD7FEA"/>
    <w:rsid w:val="00FE2184"/>
    <w:rsid w:val="00FE262A"/>
    <w:rsid w:val="00FE2F6A"/>
    <w:rsid w:val="00FE58DD"/>
    <w:rsid w:val="00FF087C"/>
    <w:rsid w:val="00FF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DF2325"/>
  <w15:docId w15:val="{39EF5DC0-AFD2-48B8-81BB-26E211A5A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2D5B"/>
    <w:pPr>
      <w:spacing w:after="0" w:line="240" w:lineRule="auto"/>
    </w:pPr>
    <w:rPr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issue">
    <w:name w:val="textissue"/>
    <w:basedOn w:val="Normal"/>
    <w:next w:val="Normal"/>
    <w:qFormat/>
    <w:rsid w:val="006025E5"/>
    <w:pPr>
      <w:shd w:val="clear" w:color="auto" w:fill="D9D9D9" w:themeFill="background1" w:themeFillShade="D9"/>
      <w:ind w:left="2160"/>
      <w:jc w:val="right"/>
    </w:pPr>
    <w:rPr>
      <w:i/>
    </w:rPr>
  </w:style>
  <w:style w:type="paragraph" w:customStyle="1" w:styleId="redissue">
    <w:name w:val="redissue"/>
    <w:basedOn w:val="textissue"/>
    <w:next w:val="textissue"/>
    <w:qFormat/>
    <w:rsid w:val="006025E5"/>
    <w:pPr>
      <w:shd w:val="clear" w:color="auto" w:fill="E5B8B7" w:themeFill="accent2" w:themeFillTint="66"/>
      <w:outlineLvl w:val="6"/>
    </w:pPr>
    <w:rPr>
      <w:color w:val="C00000"/>
    </w:rPr>
  </w:style>
  <w:style w:type="paragraph" w:customStyle="1" w:styleId="amberissue">
    <w:name w:val="amberissue"/>
    <w:basedOn w:val="redissue"/>
    <w:next w:val="textissue"/>
    <w:qFormat/>
    <w:rsid w:val="006025E5"/>
    <w:pPr>
      <w:shd w:val="clear" w:color="auto" w:fill="FDE9D9" w:themeFill="accent6" w:themeFillTint="33"/>
    </w:pPr>
    <w:rPr>
      <w:color w:val="FFC000"/>
    </w:rPr>
  </w:style>
  <w:style w:type="paragraph" w:customStyle="1" w:styleId="greenissue">
    <w:name w:val="greenissue"/>
    <w:basedOn w:val="redissue"/>
    <w:next w:val="textissue"/>
    <w:qFormat/>
    <w:rsid w:val="00412D01"/>
    <w:pPr>
      <w:shd w:val="clear" w:color="auto" w:fill="D6E3BC" w:themeFill="accent3" w:themeFillTint="66"/>
    </w:pPr>
    <w:rPr>
      <w:color w:val="4F6228" w:themeColor="accent3" w:themeShade="80"/>
    </w:rPr>
  </w:style>
  <w:style w:type="paragraph" w:styleId="Header">
    <w:name w:val="header"/>
    <w:basedOn w:val="Normal"/>
    <w:link w:val="HeaderChar"/>
    <w:uiPriority w:val="99"/>
    <w:unhideWhenUsed/>
    <w:rsid w:val="00B541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4103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B541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4103"/>
    <w:rPr>
      <w:sz w:val="20"/>
    </w:rPr>
  </w:style>
  <w:style w:type="table" w:styleId="TableGrid">
    <w:name w:val="Table Grid"/>
    <w:basedOn w:val="TableNormal"/>
    <w:uiPriority w:val="59"/>
    <w:rsid w:val="00B54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633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3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3E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49EA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F276DE"/>
    <w:rPr>
      <w:rFonts w:ascii="Calibri" w:eastAsia="Times New Roman" w:hAnsi="Calibri" w:cs="Times New Roman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276DE"/>
    <w:rPr>
      <w:rFonts w:ascii="Calibri" w:eastAsia="Times New Roman" w:hAnsi="Calibri" w:cs="Times New Roman"/>
      <w:szCs w:val="21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34A4B"/>
    <w:rPr>
      <w:rFonts w:ascii="Arial" w:hAnsi="Arial" w:cs="Arial"/>
      <w:i/>
      <w:iCs/>
      <w:color w:val="FF6600"/>
      <w:sz w:val="22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34A4B"/>
    <w:rPr>
      <w:rFonts w:ascii="Arial" w:hAnsi="Arial" w:cs="Arial"/>
      <w:i/>
      <w:iCs/>
      <w:color w:val="FF6600"/>
    </w:rPr>
  </w:style>
  <w:style w:type="paragraph" w:styleId="NoSpacing">
    <w:name w:val="No Spacing"/>
    <w:link w:val="NoSpacingChar"/>
    <w:uiPriority w:val="1"/>
    <w:qFormat/>
    <w:rsid w:val="001A0A6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A0A60"/>
    <w:rPr>
      <w:rFonts w:eastAsiaTheme="minorEastAsia"/>
      <w:lang w:eastAsia="ja-JP"/>
    </w:rPr>
  </w:style>
  <w:style w:type="paragraph" w:styleId="NormalWeb">
    <w:name w:val="Normal (Web)"/>
    <w:basedOn w:val="Normal"/>
    <w:uiPriority w:val="99"/>
    <w:unhideWhenUsed/>
    <w:rsid w:val="003A7880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66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41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712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40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385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295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060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481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64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9017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840642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40832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6456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27747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87216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4004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3700375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20800741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6400737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3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44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60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121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253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86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356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412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181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5999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2122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8608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4755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1865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8935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73032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54293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4433994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openxmlformats.org/officeDocument/2006/relationships/image" Target="cid:image001.jpg@01D1A61A.61263730" TargetMode="External"/><Relationship Id="rId26" Type="http://schemas.openxmlformats.org/officeDocument/2006/relationships/image" Target="cid:image001.png@01D1D253.01029500" TargetMode="External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image" Target="cid:image001.png@01D321A7.F9E5FA50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cid:image002.png@01D1A654.1777B5C0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4.bin"/><Relationship Id="rId29" Type="http://schemas.openxmlformats.org/officeDocument/2006/relationships/image" Target="media/image1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6.bin"/><Relationship Id="rId32" Type="http://schemas.openxmlformats.org/officeDocument/2006/relationships/image" Target="cid:image004.png@01D1D901.D8E62090" TargetMode="External"/><Relationship Id="rId37" Type="http://schemas.openxmlformats.org/officeDocument/2006/relationships/image" Target="media/image1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7.bin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emf"/><Relationship Id="rId30" Type="http://schemas.openxmlformats.org/officeDocument/2006/relationships/image" Target="cid:image001.png@01D1D901.D8E62090" TargetMode="External"/><Relationship Id="rId35" Type="http://schemas.openxmlformats.org/officeDocument/2006/relationships/image" Target="media/image15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krutn\Desktop\SOP's\support%20SOP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9334A7-9635-4D77-AD5A-5D0CECB2C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support SOP.dotx</Template>
  <TotalTime>86</TotalTime>
  <Pages>11</Pages>
  <Words>1300</Words>
  <Characters>7412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Manifest Errors</vt:lpstr>
    </vt:vector>
  </TitlesOfParts>
  <Company>CApgemini</Company>
  <LinksUpToDate>false</LinksUpToDate>
  <CharactersWithSpaces>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Manifest Errors</dc:title>
  <dc:creator>Prakruthi, Nithinyadav</dc:creator>
  <cp:lastModifiedBy>Dsilva, Shannon</cp:lastModifiedBy>
  <cp:revision>13</cp:revision>
  <dcterms:created xsi:type="dcterms:W3CDTF">2016-07-18T17:11:00Z</dcterms:created>
  <dcterms:modified xsi:type="dcterms:W3CDTF">2018-07-23T10:50:00Z</dcterms:modified>
</cp:coreProperties>
</file>